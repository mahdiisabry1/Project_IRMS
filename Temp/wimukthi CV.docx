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2501"/>
        <w:tblW w:w="5167" w:type="pct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  <w:tblCaption w:val="Layout table"/>
      </w:tblPr>
      <w:tblGrid>
        <w:gridCol w:w="3603"/>
        <w:gridCol w:w="650"/>
        <w:gridCol w:w="6908"/>
      </w:tblGrid>
      <w:tr w:rsidR="00C15CE3" w14:paraId="704BAB61" w14:textId="77777777" w:rsidTr="00C467C6">
        <w:tc>
          <w:tcPr>
            <w:tcW w:w="3603" w:type="dxa"/>
            <w:shd w:val="clear" w:color="auto" w:fill="305472"/>
          </w:tcPr>
          <w:p w14:paraId="4A2C21B1" w14:textId="77777777" w:rsidR="00473721" w:rsidRDefault="00E6599F" w:rsidP="00E6599F">
            <w:pPr>
              <w:pStyle w:val="NormalWeb"/>
            </w:pPr>
            <w:r>
              <w:rPr>
                <w:rFonts w:ascii="Cascadia Mono SemiBold" w:hAnsi="Cascadia Mono SemiBold"/>
                <w:b/>
                <w:bCs/>
                <w:noProof/>
                <w:sz w:val="96"/>
                <w:szCs w:val="96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88362CB" wp14:editId="73C08310">
                      <wp:simplePos x="0" y="0"/>
                      <wp:positionH relativeFrom="column">
                        <wp:posOffset>117776</wp:posOffset>
                      </wp:positionH>
                      <wp:positionV relativeFrom="paragraph">
                        <wp:posOffset>226700</wp:posOffset>
                      </wp:positionV>
                      <wp:extent cx="1821600" cy="1922370"/>
                      <wp:effectExtent l="0" t="0" r="26670" b="20955"/>
                      <wp:wrapNone/>
                      <wp:docPr id="1773576274" name="Oval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1600" cy="192237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C151133" w14:textId="77777777" w:rsidR="00C467C6" w:rsidRDefault="00C467C6" w:rsidP="00C467C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88362CB" id="Oval 13" o:spid="_x0000_s1026" style="position:absolute;margin-left:9.25pt;margin-top:17.85pt;width:143.45pt;height:151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" strokecolor="#0f1b25 [484]" strokeweight="1pt">
                      <v:fill r:id="rId9" o:title="" recolor="t" rotate="t" type="frame"/>
                      <v:stroke joinstyle="miter"/>
                      <v:textbox>
                        <w:txbxContent>
                          <w:p w14:paraId="2C151133" w14:textId="77777777" w:rsidR="00C467C6" w:rsidRDefault="00C467C6" w:rsidP="00C467C6">
                            <w:pPr>
                              <w:jc w:val="center"/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2F81B61F" w14:textId="77777777" w:rsidR="00E6599F" w:rsidRPr="00E6599F" w:rsidRDefault="00E6599F" w:rsidP="00E6599F">
            <w:pPr>
              <w:rPr>
                <w:lang w:eastAsia="en-US"/>
              </w:rPr>
            </w:pPr>
          </w:p>
          <w:p w14:paraId="5EB33735" w14:textId="77777777" w:rsidR="00E6599F" w:rsidRPr="00E6599F" w:rsidRDefault="00E6599F" w:rsidP="00E6599F">
            <w:pPr>
              <w:rPr>
                <w:lang w:eastAsia="en-US"/>
              </w:rPr>
            </w:pPr>
          </w:p>
          <w:p w14:paraId="3F6126BB" w14:textId="77777777" w:rsidR="00E6599F" w:rsidRPr="00E6599F" w:rsidRDefault="00E6599F" w:rsidP="00E6599F">
            <w:pPr>
              <w:rPr>
                <w:lang w:eastAsia="en-US"/>
              </w:rPr>
            </w:pPr>
          </w:p>
          <w:p w14:paraId="5EF127EE" w14:textId="77777777" w:rsidR="00E6599F" w:rsidRPr="00E6599F" w:rsidRDefault="00E6599F" w:rsidP="00E6599F">
            <w:pPr>
              <w:rPr>
                <w:lang w:eastAsia="en-US"/>
              </w:rPr>
            </w:pPr>
          </w:p>
          <w:p w14:paraId="5FA6554C" w14:textId="77777777" w:rsidR="00E6599F" w:rsidRPr="00E6599F" w:rsidRDefault="00E6599F" w:rsidP="00E6599F">
            <w:pPr>
              <w:rPr>
                <w:lang w:eastAsia="en-US"/>
              </w:rPr>
            </w:pPr>
          </w:p>
          <w:p w14:paraId="5CF237D8" w14:textId="77777777" w:rsidR="00E6599F" w:rsidRPr="00E6599F" w:rsidRDefault="00E6599F" w:rsidP="00E6599F">
            <w:pPr>
              <w:rPr>
                <w:lang w:eastAsia="en-US"/>
              </w:rPr>
            </w:pPr>
          </w:p>
          <w:p w14:paraId="0A4D04F5" w14:textId="77777777" w:rsidR="00E6599F" w:rsidRPr="00E6599F" w:rsidRDefault="00E6599F" w:rsidP="00E6599F">
            <w:pPr>
              <w:rPr>
                <w:lang w:eastAsia="en-US"/>
              </w:rPr>
            </w:pPr>
          </w:p>
          <w:p w14:paraId="3ED0B6A7" w14:textId="77777777" w:rsidR="00E6599F" w:rsidRPr="00E6599F" w:rsidRDefault="00E6599F" w:rsidP="00E6599F">
            <w:pPr>
              <w:rPr>
                <w:lang w:eastAsia="en-US"/>
              </w:rPr>
            </w:pPr>
          </w:p>
          <w:p w14:paraId="57FBD59F" w14:textId="1AA4565C" w:rsidR="00E6599F" w:rsidRPr="00E6599F" w:rsidRDefault="00E6599F" w:rsidP="00E6599F">
            <w:pPr>
              <w:rPr>
                <w:lang w:eastAsia="en-US"/>
              </w:rPr>
            </w:pPr>
          </w:p>
        </w:tc>
        <w:tc>
          <w:tcPr>
            <w:tcW w:w="650" w:type="dxa"/>
          </w:tcPr>
          <w:p w14:paraId="733F11AC" w14:textId="5A95E2A6" w:rsidR="00C15CE3" w:rsidRDefault="00C15CE3" w:rsidP="00C15CE3">
            <w:pPr>
              <w:tabs>
                <w:tab w:val="left" w:pos="990"/>
              </w:tabs>
            </w:pPr>
          </w:p>
        </w:tc>
        <w:tc>
          <w:tcPr>
            <w:tcW w:w="6908" w:type="dxa"/>
          </w:tcPr>
          <w:p w14:paraId="46D6B8E1" w14:textId="5BCD4CC3" w:rsidR="004509B4" w:rsidRPr="00C467C6" w:rsidRDefault="00C467C6" w:rsidP="004509B4">
            <w:pPr>
              <w:pStyle w:val="Heading2"/>
              <w:pBdr>
                <w:bottom w:val="none" w:sz="0" w:space="0" w:color="auto"/>
              </w:pBdr>
              <w:rPr>
                <w:rFonts w:ascii="Cascadia Mono SemiBold" w:hAnsi="Cascadia Mono SemiBold"/>
                <w:b w:val="0"/>
                <w:bCs w:val="0"/>
                <w:sz w:val="94"/>
                <w:szCs w:val="94"/>
              </w:rPr>
            </w:pPr>
            <w:r w:rsidRPr="00C467C6">
              <w:rPr>
                <w:rFonts w:ascii="Cascadia Mono SemiBold" w:hAnsi="Cascadia Mono SemiBold"/>
                <w:b w:val="0"/>
                <w:bCs w:val="0"/>
                <w:sz w:val="94"/>
                <w:szCs w:val="94"/>
              </w:rPr>
              <w:t>WIMUKTHI MANCHANAYAKA</w:t>
            </w:r>
          </w:p>
          <w:p w14:paraId="5595D650" w14:textId="26EBB520" w:rsidR="00473721" w:rsidRPr="004509B4" w:rsidRDefault="004509B4" w:rsidP="004509B4">
            <w:pPr>
              <w:pStyle w:val="Heading2"/>
              <w:pBdr>
                <w:bottom w:val="none" w:sz="0" w:space="0" w:color="auto"/>
              </w:pBdr>
              <w:rPr>
                <w:rFonts w:ascii="Cascadia Mono SemiBold" w:hAnsi="Cascadia Mono SemiBold"/>
                <w:b w:val="0"/>
                <w:bCs w:val="0"/>
                <w:sz w:val="86"/>
                <w:szCs w:val="8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879E607" wp14:editId="2122891D">
                      <wp:simplePos x="0" y="0"/>
                      <wp:positionH relativeFrom="column">
                        <wp:posOffset>-474980</wp:posOffset>
                      </wp:positionH>
                      <wp:positionV relativeFrom="paragraph">
                        <wp:posOffset>12065</wp:posOffset>
                      </wp:positionV>
                      <wp:extent cx="5016500" cy="609600"/>
                      <wp:effectExtent l="0" t="0" r="0" b="0"/>
                      <wp:wrapNone/>
                      <wp:docPr id="1365900133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5016500" cy="609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3C1D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6955AFE" w14:textId="6583BAA1" w:rsidR="004509B4" w:rsidRPr="00C467C6" w:rsidRDefault="009D622E" w:rsidP="009D622E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 xml:space="preserve">    </w:t>
                                  </w:r>
                                  <w:r w:rsidR="00C467C6" w:rsidRPr="00C467C6">
                                    <w:rPr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>SOFTWARE</w:t>
                                  </w: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 xml:space="preserve"> </w:t>
                                  </w:r>
                                  <w:r w:rsidR="00C467C6" w:rsidRPr="00C467C6">
                                    <w:rPr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 xml:space="preserve"> ENGINEER</w:t>
                                  </w: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 xml:space="preserve">ING </w:t>
                                  </w:r>
                                  <w:r w:rsidR="004509B4" w:rsidRPr="00C467C6">
                                    <w:rPr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t>INTERN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79E607" id="Rectangle 4" o:spid="_x0000_s1027" style="position:absolute;margin-left:-37.4pt;margin-top:.95pt;width:395pt;height:48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" fillcolor="#a3c1d9" stroked="f" strokeweight="1pt">
                      <v:textbox>
                        <w:txbxContent>
                          <w:p w14:paraId="26955AFE" w14:textId="6583BAA1" w:rsidR="004509B4" w:rsidRPr="00C467C6" w:rsidRDefault="009D622E" w:rsidP="009D622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</w:t>
                            </w:r>
                            <w:r w:rsidR="00C467C6" w:rsidRPr="00C467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SOFTWARE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C467C6" w:rsidRPr="00C467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ENGINEER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ING </w:t>
                            </w:r>
                            <w:r w:rsidR="004509B4" w:rsidRPr="00C467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INTERN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C15CE3" w14:paraId="5F7A2537" w14:textId="77777777" w:rsidTr="003E4C20">
        <w:tc>
          <w:tcPr>
            <w:tcW w:w="3603" w:type="dxa"/>
            <w:shd w:val="clear" w:color="auto" w:fill="305472"/>
          </w:tcPr>
          <w:p w14:paraId="03CCBB6B" w14:textId="547BFD3E" w:rsidR="00C15CE3" w:rsidRDefault="00000000" w:rsidP="00C15CE3">
            <w:pPr>
              <w:pStyle w:val="Heading3"/>
            </w:pPr>
            <w:sdt>
              <w:sdtPr>
                <w:id w:val="-1711873194"/>
                <w:placeholder>
                  <w:docPart w:val="D2BDDEB4B6804924863B920388B8EFB0"/>
                </w:placeholder>
                <w:temporary/>
                <w:showingPlcHdr/>
                <w15:appearance w15:val="hidden"/>
              </w:sdtPr>
              <w:sdtContent>
                <w:r w:rsidR="00C15CE3" w:rsidRPr="003E4C20">
                  <w:rPr>
                    <w:color w:val="D4E1ED" w:themeColor="accent1" w:themeTint="66"/>
                  </w:rPr>
                  <w:t>Profile</w:t>
                </w:r>
              </w:sdtContent>
            </w:sdt>
          </w:p>
          <w:p w14:paraId="45D76CF9" w14:textId="19A2B9FA" w:rsidR="00F72B44" w:rsidRDefault="00B864DF" w:rsidP="00313D9E">
            <w:pPr>
              <w:pStyle w:val="NoSpacing"/>
              <w:spacing w:line="276" w:lineRule="auto"/>
            </w:pPr>
            <w:r w:rsidRPr="00B864DF">
              <w:rPr>
                <w:color w:val="FFFFFF" w:themeColor="background1"/>
              </w:rPr>
              <w:t xml:space="preserve">I am an enthusiastic </w:t>
            </w:r>
            <w:r w:rsidR="00313D9E">
              <w:rPr>
                <w:color w:val="FFFFFF" w:themeColor="background1"/>
              </w:rPr>
              <w:t>software engineering student</w:t>
            </w:r>
            <w:r w:rsidRPr="00B864DF">
              <w:rPr>
                <w:color w:val="FFFFFF" w:themeColor="background1"/>
              </w:rPr>
              <w:t xml:space="preserve"> seeking an opportunity in a well-respected organization. I aim to learn new skills, expand my knowledge, and apply my education practically. My dedication and determination help me overcome challenges and achieve success.</w:t>
            </w:r>
          </w:p>
          <w:p w14:paraId="62311181" w14:textId="77777777" w:rsidR="00F72B44" w:rsidRDefault="00F72B44" w:rsidP="00C15CE3">
            <w:pPr>
              <w:pStyle w:val="NoSpacing"/>
              <w:rPr>
                <w:rFonts w:eastAsia="Times New Roman"/>
              </w:rPr>
            </w:pPr>
          </w:p>
          <w:p w14:paraId="380B421C" w14:textId="77777777" w:rsidR="00313D9E" w:rsidRPr="00326EA3" w:rsidRDefault="00313D9E" w:rsidP="00C15CE3">
            <w:pPr>
              <w:pStyle w:val="NoSpacing"/>
              <w:rPr>
                <w:rFonts w:eastAsia="Times New Roman"/>
              </w:rPr>
            </w:pPr>
          </w:p>
          <w:p w14:paraId="6BAD73DD" w14:textId="40928615" w:rsidR="00C15CE3" w:rsidRDefault="00F72B44" w:rsidP="00C15CE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837D397" wp14:editId="338C98E1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3175</wp:posOffset>
                      </wp:positionV>
                      <wp:extent cx="2095500" cy="6350"/>
                      <wp:effectExtent l="0" t="0" r="19050" b="31750"/>
                      <wp:wrapNone/>
                      <wp:docPr id="13048936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95500" cy="635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AA5D44" id="Straight Connector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pt,.25pt" to="166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" strokecolor="#cadbd7 [1304]" strokeweight="1pt">
                      <v:stroke joinstyle="miter"/>
                    </v:line>
                  </w:pict>
                </mc:Fallback>
              </mc:AlternateContent>
            </w:r>
          </w:p>
          <w:p w14:paraId="7842C87D" w14:textId="1E68F40E" w:rsidR="00C15CE3" w:rsidRDefault="00000000" w:rsidP="00C127BD">
            <w:pPr>
              <w:pStyle w:val="Heading3"/>
              <w:tabs>
                <w:tab w:val="center" w:pos="1686"/>
              </w:tabs>
            </w:pPr>
            <w:sdt>
              <w:sdtPr>
                <w:id w:val="-1954003311"/>
                <w:placeholder>
                  <w:docPart w:val="4C824A7838434769831D9AC07D19D96D"/>
                </w:placeholder>
                <w:temporary/>
                <w:showingPlcHdr/>
                <w15:appearance w15:val="hidden"/>
              </w:sdtPr>
              <w:sdtContent>
                <w:r w:rsidR="00C15CE3" w:rsidRPr="003E4C20">
                  <w:rPr>
                    <w:color w:val="D4E1ED" w:themeColor="accent1" w:themeTint="66"/>
                  </w:rPr>
                  <w:t>Contact</w:t>
                </w:r>
              </w:sdtContent>
            </w:sdt>
            <w:r w:rsidR="00C127BD">
              <w:tab/>
            </w:r>
          </w:p>
          <w:p w14:paraId="512B0A8E" w14:textId="77777777" w:rsidR="009E2A6A" w:rsidRDefault="009E2A6A" w:rsidP="00C15CE3">
            <w:pPr>
              <w:rPr>
                <w:color w:val="FFFFFF" w:themeColor="background1"/>
              </w:rPr>
            </w:pPr>
          </w:p>
          <w:p w14:paraId="1A98F169" w14:textId="1E6756B4" w:rsidR="00C15CE3" w:rsidRDefault="009D622E" w:rsidP="00C15CE3">
            <w:pPr>
              <w:rPr>
                <w:color w:val="FFFFFF" w:themeColor="background1"/>
              </w:rPr>
            </w:pPr>
            <w:r>
              <w:pict w14:anchorId="5B940E71">
                <v:shape id="Graphic 6" o:spid="_x0000_i1026" type="#_x0000_t75" alt="Receiver" style="width:9.55pt;height:9.5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">
                  <v:imagedata r:id="rId10" o:title="" cropleft="-2850f"/>
                </v:shape>
              </w:pict>
            </w:r>
            <w:r w:rsidR="009E2A6A" w:rsidRPr="000966C3">
              <w:rPr>
                <w:color w:val="FFFFFF" w:themeColor="background1"/>
              </w:rPr>
              <w:t xml:space="preserve"> </w:t>
            </w:r>
            <w:r w:rsidR="009E2A6A">
              <w:rPr>
                <w:color w:val="FFFFFF" w:themeColor="background1"/>
              </w:rPr>
              <w:t xml:space="preserve"> </w:t>
            </w:r>
            <w:sdt>
              <w:sdtPr>
                <w:rPr>
                  <w:color w:val="FFFFFF" w:themeColor="background1"/>
                </w:rPr>
                <w:id w:val="1111563247"/>
                <w:placeholder>
                  <w:docPart w:val="A3DBE328B46545248A018C77BD5EBD71"/>
                </w:placeholder>
                <w:temporary/>
                <w:showingPlcHdr/>
                <w15:appearance w15:val="hidden"/>
              </w:sdtPr>
              <w:sdtContent>
                <w:r w:rsidR="009E2A6A" w:rsidRPr="000966C3">
                  <w:rPr>
                    <w:b/>
                    <w:bCs/>
                    <w:color w:val="FFFFFF" w:themeColor="background1"/>
                  </w:rPr>
                  <w:t>PHONE:</w:t>
                </w:r>
              </w:sdtContent>
            </w:sdt>
            <w:r w:rsidR="009E2A6A">
              <w:t xml:space="preserve">  </w:t>
            </w:r>
            <w:r w:rsidR="00B864DF" w:rsidRPr="00B864DF">
              <w:rPr>
                <w:color w:val="FFFFFF" w:themeColor="background1"/>
              </w:rPr>
              <w:t>+94</w:t>
            </w:r>
            <w:r w:rsidR="00B864DF">
              <w:rPr>
                <w:color w:val="FFFFFF" w:themeColor="background1"/>
              </w:rPr>
              <w:t xml:space="preserve"> </w:t>
            </w:r>
            <w:r w:rsidR="00B864DF" w:rsidRPr="00B864DF">
              <w:rPr>
                <w:color w:val="FFFFFF" w:themeColor="background1"/>
              </w:rPr>
              <w:t>710</w:t>
            </w:r>
            <w:r w:rsidR="00B864DF">
              <w:rPr>
                <w:color w:val="FFFFFF" w:themeColor="background1"/>
              </w:rPr>
              <w:t xml:space="preserve"> </w:t>
            </w:r>
            <w:r w:rsidR="00B864DF" w:rsidRPr="00B864DF">
              <w:rPr>
                <w:color w:val="FFFFFF" w:themeColor="background1"/>
              </w:rPr>
              <w:t>907</w:t>
            </w:r>
            <w:r w:rsidR="00B864DF">
              <w:rPr>
                <w:color w:val="FFFFFF" w:themeColor="background1"/>
              </w:rPr>
              <w:t xml:space="preserve"> </w:t>
            </w:r>
            <w:r w:rsidR="00B864DF" w:rsidRPr="00B864DF">
              <w:rPr>
                <w:color w:val="FFFFFF" w:themeColor="background1"/>
              </w:rPr>
              <w:t>927</w:t>
            </w:r>
          </w:p>
          <w:p w14:paraId="7C656C30" w14:textId="77777777" w:rsidR="009E2A6A" w:rsidRPr="009E2A6A" w:rsidRDefault="009E2A6A" w:rsidP="00C15CE3"/>
          <w:p w14:paraId="1615CF90" w14:textId="77777777" w:rsidR="00F72B44" w:rsidRPr="000966C3" w:rsidRDefault="00F72B44" w:rsidP="00C15CE3">
            <w:pPr>
              <w:rPr>
                <w:color w:val="FFFFFF" w:themeColor="background1"/>
              </w:rPr>
            </w:pPr>
          </w:p>
          <w:p w14:paraId="17AA86CB" w14:textId="4B08380B" w:rsidR="00C15CE3" w:rsidRPr="009E2A6A" w:rsidRDefault="009E2A6A" w:rsidP="009E2A6A">
            <w:pPr>
              <w:spacing w:line="360" w:lineRule="auto"/>
              <w:rPr>
                <w:color w:val="FFFFFF" w:themeColor="background1"/>
              </w:rPr>
            </w:pPr>
            <w:r>
              <w:rPr>
                <w:noProof/>
                <w:color w:val="FFFFFF" w:themeColor="background1"/>
              </w:rPr>
              <w:drawing>
                <wp:inline distT="0" distB="0" distL="0" distR="0" wp14:anchorId="7E22A165" wp14:editId="0959A29B">
                  <wp:extent cx="139700" cy="139700"/>
                  <wp:effectExtent l="0" t="0" r="0" b="0"/>
                  <wp:docPr id="1074033915" name="Graphic 7" descr="H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033915" name="Graphic 1074033915" descr="Home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FFFF" w:themeColor="background1"/>
              </w:rPr>
              <w:t xml:space="preserve"> </w:t>
            </w:r>
            <w:r w:rsidRPr="000966C3">
              <w:rPr>
                <w:b/>
                <w:bCs/>
                <w:color w:val="FFFFFF" w:themeColor="background1"/>
              </w:rPr>
              <w:t xml:space="preserve"> ADDRESS</w:t>
            </w:r>
            <w:r>
              <w:rPr>
                <w:b/>
                <w:bCs/>
                <w:color w:val="FFFFFF" w:themeColor="background1"/>
              </w:rPr>
              <w:t>:</w:t>
            </w:r>
          </w:p>
          <w:p w14:paraId="196B9312" w14:textId="7C22209C" w:rsidR="009E2A6A" w:rsidRDefault="00B864DF" w:rsidP="00C15CE3">
            <w:pPr>
              <w:rPr>
                <w:color w:val="FFFFFF" w:themeColor="background1"/>
              </w:rPr>
            </w:pPr>
            <w:r w:rsidRPr="00B864DF">
              <w:rPr>
                <w:color w:val="FFFFFF" w:themeColor="background1"/>
              </w:rPr>
              <w:t>117/1A,Pilanduwa ,Warakapola</w:t>
            </w:r>
          </w:p>
          <w:p w14:paraId="0CCCF676" w14:textId="77777777" w:rsidR="00B864DF" w:rsidRPr="000966C3" w:rsidRDefault="00B864DF" w:rsidP="00C15CE3">
            <w:pPr>
              <w:rPr>
                <w:color w:val="FFFFFF" w:themeColor="background1"/>
              </w:rPr>
            </w:pPr>
          </w:p>
          <w:p w14:paraId="30E40FBA" w14:textId="77777777" w:rsidR="00C127BD" w:rsidRPr="000966C3" w:rsidRDefault="00C127BD" w:rsidP="00C15CE3">
            <w:pPr>
              <w:rPr>
                <w:color w:val="FFFFFF" w:themeColor="background1"/>
              </w:rPr>
            </w:pPr>
          </w:p>
          <w:p w14:paraId="318B7C2F" w14:textId="4EF5D46F" w:rsidR="00C127BD" w:rsidRPr="000966C3" w:rsidRDefault="009E2A6A" w:rsidP="009E2A6A">
            <w:pPr>
              <w:spacing w:line="360" w:lineRule="auto"/>
              <w:rPr>
                <w:color w:val="FFFFFF" w:themeColor="background1"/>
              </w:rPr>
            </w:pPr>
            <w:r>
              <w:rPr>
                <w:noProof/>
                <w:color w:val="FFFFFF" w:themeColor="background1"/>
              </w:rPr>
              <w:drawing>
                <wp:inline distT="0" distB="0" distL="0" distR="0" wp14:anchorId="524E041C" wp14:editId="1E134F1E">
                  <wp:extent cx="139700" cy="139700"/>
                  <wp:effectExtent l="0" t="0" r="0" b="0"/>
                  <wp:docPr id="1758082592" name="Graphic 8" descr="Ema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082592" name="Graphic 1758082592" descr="Email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FFFF" w:themeColor="background1"/>
              </w:rPr>
              <w:t xml:space="preserve"> </w:t>
            </w:r>
            <w:r w:rsidRPr="000966C3">
              <w:rPr>
                <w:color w:val="FFFFFF" w:themeColor="background1"/>
              </w:rPr>
              <w:t xml:space="preserve"> </w:t>
            </w:r>
            <w:sdt>
              <w:sdtPr>
                <w:rPr>
                  <w:color w:val="FFFFFF" w:themeColor="background1"/>
                </w:rPr>
                <w:id w:val="-751897978"/>
                <w:placeholder>
                  <w:docPart w:val="B96A9AF32EA442889E04E705546B0754"/>
                </w:placeholder>
                <w:temporary/>
                <w:showingPlcHdr/>
                <w15:appearance w15:val="hidden"/>
              </w:sdtPr>
              <w:sdtContent>
                <w:r w:rsidRPr="000966C3">
                  <w:rPr>
                    <w:b/>
                    <w:bCs/>
                    <w:color w:val="FFFFFF" w:themeColor="background1"/>
                  </w:rPr>
                  <w:t>EMAIL</w:t>
                </w:r>
              </w:sdtContent>
            </w:sdt>
            <w:r w:rsidRPr="000966C3">
              <w:rPr>
                <w:color w:val="FFFFFF" w:themeColor="background1"/>
              </w:rPr>
              <w:t>:</w:t>
            </w:r>
          </w:p>
          <w:p w14:paraId="78720070" w14:textId="44B4E41D" w:rsidR="00C15CE3" w:rsidRPr="00B864DF" w:rsidRDefault="00B864DF" w:rsidP="00C127BD">
            <w:pPr>
              <w:rPr>
                <w:color w:val="FFFFFF" w:themeColor="background1"/>
              </w:rPr>
            </w:pPr>
            <w:r w:rsidRPr="00B864DF">
              <w:rPr>
                <w:color w:val="FFFFFF" w:themeColor="background1"/>
              </w:rPr>
              <w:t>wimukthimanchanayakawork@gmail.com</w:t>
            </w:r>
            <w:r w:rsidR="007B4843" w:rsidRPr="00B864DF">
              <w:rPr>
                <w:color w:val="FFFFFF" w:themeColor="background1"/>
              </w:rPr>
              <w:t xml:space="preserve"> </w:t>
            </w:r>
          </w:p>
          <w:p w14:paraId="0EE0D043" w14:textId="77777777" w:rsidR="007B4843" w:rsidRPr="000966C3" w:rsidRDefault="007B4843" w:rsidP="00C127BD">
            <w:pPr>
              <w:rPr>
                <w:color w:val="FFFFFF" w:themeColor="background1"/>
              </w:rPr>
            </w:pPr>
          </w:p>
          <w:p w14:paraId="5BF0383B" w14:textId="1C82C7DA" w:rsidR="00C127BD" w:rsidRPr="000966C3" w:rsidRDefault="00C127BD" w:rsidP="00C127BD">
            <w:pPr>
              <w:rPr>
                <w:color w:val="FFFFFF" w:themeColor="background1"/>
              </w:rPr>
            </w:pPr>
          </w:p>
          <w:p w14:paraId="4887CAD6" w14:textId="3C001B68" w:rsidR="00C15CE3" w:rsidRPr="000966C3" w:rsidRDefault="007B4843" w:rsidP="00C15CE3">
            <w:pPr>
              <w:rPr>
                <w:b/>
                <w:bCs/>
                <w:color w:val="FFFFFF" w:themeColor="background1"/>
              </w:rPr>
            </w:pPr>
            <w:r w:rsidRPr="007B4843">
              <w:rPr>
                <w:noProof/>
                <w:color w:val="FFFFFF" w:themeColor="background1"/>
              </w:rPr>
              <w:drawing>
                <wp:inline distT="0" distB="0" distL="0" distR="0" wp14:anchorId="3AB83F1F" wp14:editId="495A68FE">
                  <wp:extent cx="159222" cy="158750"/>
                  <wp:effectExtent l="0" t="0" r="0" b="0"/>
                  <wp:docPr id="2039860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86023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642" cy="164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 w:themeColor="background1"/>
              </w:rPr>
              <w:t xml:space="preserve"> </w:t>
            </w:r>
            <w:r w:rsidRPr="000966C3">
              <w:rPr>
                <w:b/>
                <w:bCs/>
                <w:color w:val="FFFFFF" w:themeColor="background1"/>
              </w:rPr>
              <w:t xml:space="preserve"> </w:t>
            </w:r>
            <w:sdt>
              <w:sdtPr>
                <w:rPr>
                  <w:b/>
                  <w:bCs/>
                  <w:color w:val="FFFFFF" w:themeColor="background1"/>
                </w:rPr>
                <w:id w:val="-672802004"/>
                <w:placeholder>
                  <w:docPart w:val="89132AF2F4934F5F8C340D31F3DC8C4A"/>
                </w:placeholder>
                <w:temporary/>
                <w:showingPlcHdr/>
                <w15:appearance w15:val="hidden"/>
              </w:sdtPr>
              <w:sdtContent>
                <w:r w:rsidRPr="000966C3">
                  <w:rPr>
                    <w:b/>
                    <w:bCs/>
                    <w:color w:val="FFFFFF" w:themeColor="background1"/>
                  </w:rPr>
                  <w:t>LINKEDIN:</w:t>
                </w:r>
              </w:sdtContent>
            </w:sdt>
          </w:p>
          <w:p w14:paraId="1F89E35B" w14:textId="5F46FFAE" w:rsidR="00281518" w:rsidRPr="00B864DF" w:rsidRDefault="00000000" w:rsidP="00C15CE3">
            <w:pPr>
              <w:rPr>
                <w:color w:val="FFFFFF" w:themeColor="background1"/>
              </w:rPr>
            </w:pPr>
            <w:hyperlink r:id="rId16" w:history="1">
              <w:r w:rsidR="00B864DF" w:rsidRPr="00B864DF">
                <w:rPr>
                  <w:rStyle w:val="Hyperlink"/>
                  <w:color w:val="FFFFFF" w:themeColor="background1"/>
                  <w:u w:val="none"/>
                </w:rPr>
                <w:t>www.linkedin.com/in/wimukthi-manchanayaka-93b527283</w:t>
              </w:r>
            </w:hyperlink>
          </w:p>
          <w:p w14:paraId="6268688D" w14:textId="77777777" w:rsidR="00B864DF" w:rsidRPr="000966C3" w:rsidRDefault="00B864DF" w:rsidP="00C15CE3">
            <w:pPr>
              <w:rPr>
                <w:color w:val="FFFFFF" w:themeColor="background1"/>
              </w:rPr>
            </w:pPr>
          </w:p>
          <w:p w14:paraId="48440A59" w14:textId="1D16E614" w:rsidR="00C127BD" w:rsidRPr="000966C3" w:rsidRDefault="00281518" w:rsidP="00C15CE3">
            <w:pPr>
              <w:rPr>
                <w:color w:val="FFFFFF" w:themeColor="background1"/>
              </w:rPr>
            </w:pPr>
            <w:r>
              <w:rPr>
                <w:noProof/>
                <w:color w:val="FFFFFF" w:themeColor="background1"/>
              </w:rPr>
              <mc:AlternateContent>
                <mc:Choice Requires="wpi">
                  <w:drawing>
                    <wp:anchor distT="0" distB="0" distL="114300" distR="114300" simplePos="0" relativeHeight="251694080" behindDoc="0" locked="0" layoutInCell="1" allowOverlap="1" wp14:anchorId="12854CA8" wp14:editId="40D05F7C">
                      <wp:simplePos x="0" y="0"/>
                      <wp:positionH relativeFrom="column">
                        <wp:posOffset>24495</wp:posOffset>
                      </wp:positionH>
                      <wp:positionV relativeFrom="paragraph">
                        <wp:posOffset>131095</wp:posOffset>
                      </wp:positionV>
                      <wp:extent cx="87840" cy="9720"/>
                      <wp:effectExtent l="38100" t="38100" r="45720" b="47625"/>
                      <wp:wrapNone/>
                      <wp:docPr id="1102711014" name="Ink 3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7840" cy="9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8403FC2" id="Ink 33" o:spid="_x0000_s1026" type="#_x0000_t75" style="position:absolute;margin-left:1.6pt;margin-top:9.95pt;width:7.6pt;height:1.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">
                      <v:imagedata r:id="rId18" o:title=""/>
                    </v:shape>
                  </w:pict>
                </mc:Fallback>
              </mc:AlternateContent>
            </w:r>
            <w:r>
              <w:rPr>
                <w:noProof/>
                <w:color w:val="FFFFFF" w:themeColor="background1"/>
              </w:rPr>
              <mc:AlternateContent>
                <mc:Choice Requires="wpi">
                  <w:drawing>
                    <wp:anchor distT="0" distB="0" distL="114300" distR="114300" simplePos="0" relativeHeight="251688960" behindDoc="0" locked="0" layoutInCell="1" allowOverlap="1" wp14:anchorId="761A1507" wp14:editId="425DCD4F">
                      <wp:simplePos x="0" y="0"/>
                      <wp:positionH relativeFrom="column">
                        <wp:posOffset>-10855</wp:posOffset>
                      </wp:positionH>
                      <wp:positionV relativeFrom="paragraph">
                        <wp:posOffset>117175</wp:posOffset>
                      </wp:positionV>
                      <wp:extent cx="57240" cy="75240"/>
                      <wp:effectExtent l="38100" t="38100" r="57150" b="58420"/>
                      <wp:wrapNone/>
                      <wp:docPr id="1013100864" name="Ink 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7240" cy="75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BF508C6" id="Ink 23" o:spid="_x0000_s1026" type="#_x0000_t75" style="position:absolute;margin-left:-1.55pt;margin-top:8.55pt;width:5.9pt;height:7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">
                      <v:imagedata r:id="rId20" o:title=""/>
                    </v:shape>
                  </w:pict>
                </mc:Fallback>
              </mc:AlternateContent>
            </w:r>
            <w:r>
              <w:rPr>
                <w:noProof/>
                <w:color w:val="FFFFFF" w:themeColor="background1"/>
              </w:rPr>
              <mc:AlternateContent>
                <mc:Choice Requires="wps">
                  <w:drawing>
                    <wp:anchor distT="0" distB="0" distL="114300" distR="114300" simplePos="0" relativeHeight="251662335" behindDoc="1" locked="0" layoutInCell="1" allowOverlap="1" wp14:anchorId="37E0C30A" wp14:editId="7947E32C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108585</wp:posOffset>
                      </wp:positionV>
                      <wp:extent cx="217170" cy="222250"/>
                      <wp:effectExtent l="0" t="0" r="11430" b="25400"/>
                      <wp:wrapNone/>
                      <wp:docPr id="437280204" name="Oval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7170" cy="222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15565F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7761912" id="Oval 16" o:spid="_x0000_s1026" style="position:absolute;margin-left:-.75pt;margin-top:8.55pt;width:17.1pt;height:17.5pt;z-index:-2516541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" fillcolor="#15565f" strokecolor="white [3212]" strokeweight="1pt">
                      <v:stroke joinstyle="miter"/>
                    </v:oval>
                  </w:pict>
                </mc:Fallback>
              </mc:AlternateContent>
            </w:r>
          </w:p>
          <w:p w14:paraId="11073CEC" w14:textId="290148F5" w:rsidR="00C15CE3" w:rsidRPr="000966C3" w:rsidRDefault="00281518" w:rsidP="00281518">
            <w:pPr>
              <w:rPr>
                <w:color w:val="FFFFFF" w:themeColor="background1"/>
              </w:rPr>
            </w:pPr>
            <w:r>
              <w:rPr>
                <w:noProof/>
                <w:color w:val="FFFFFF" w:themeColor="background1"/>
              </w:rPr>
              <mc:AlternateContent>
                <mc:Choice Requires="wpi">
                  <w:drawing>
                    <wp:anchor distT="0" distB="0" distL="114300" distR="114300" simplePos="0" relativeHeight="251693056" behindDoc="0" locked="0" layoutInCell="1" allowOverlap="1" wp14:anchorId="3158A1EB" wp14:editId="76E0B020">
                      <wp:simplePos x="0" y="0"/>
                      <wp:positionH relativeFrom="column">
                        <wp:posOffset>104775</wp:posOffset>
                      </wp:positionH>
                      <wp:positionV relativeFrom="paragraph">
                        <wp:posOffset>-5280</wp:posOffset>
                      </wp:positionV>
                      <wp:extent cx="43560" cy="79560"/>
                      <wp:effectExtent l="38100" t="38100" r="33020" b="34925"/>
                      <wp:wrapNone/>
                      <wp:docPr id="1261942877" name="Ink 3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3560" cy="79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8D95DAC" id="Ink 32" o:spid="_x0000_s1026" type="#_x0000_t75" style="position:absolute;margin-left:7.9pt;margin-top:-.75pt;width:4.15pt;height:6.9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">
                      <v:imagedata r:id="rId22" o:title=""/>
                    </v:shape>
                  </w:pict>
                </mc:Fallback>
              </mc:AlternateContent>
            </w:r>
            <w:r>
              <w:rPr>
                <w:noProof/>
                <w:color w:val="FFFFFF" w:themeColor="background1"/>
              </w:rPr>
              <mc:AlternateContent>
                <mc:Choice Requires="wpi">
                  <w:drawing>
                    <wp:anchor distT="0" distB="0" distL="114300" distR="114300" simplePos="0" relativeHeight="251692032" behindDoc="0" locked="0" layoutInCell="1" allowOverlap="1" wp14:anchorId="78587ED7" wp14:editId="6EDE9922">
                      <wp:simplePos x="0" y="0"/>
                      <wp:positionH relativeFrom="column">
                        <wp:posOffset>119535</wp:posOffset>
                      </wp:positionH>
                      <wp:positionV relativeFrom="paragraph">
                        <wp:posOffset>82200</wp:posOffset>
                      </wp:positionV>
                      <wp:extent cx="23760" cy="53280"/>
                      <wp:effectExtent l="38100" t="38100" r="33655" b="42545"/>
                      <wp:wrapNone/>
                      <wp:docPr id="1870223037" name="Ink 3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760" cy="53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D6051EE" id="Ink 30" o:spid="_x0000_s1026" type="#_x0000_t75" style="position:absolute;margin-left:9.05pt;margin-top:6.1pt;width:2.55pt;height:4.9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">
                      <v:imagedata r:id="rId24" o:title=""/>
                    </v:shape>
                  </w:pict>
                </mc:Fallback>
              </mc:AlternateContent>
            </w:r>
            <w:r>
              <w:rPr>
                <w:noProof/>
                <w:color w:val="FFFFFF" w:themeColor="background1"/>
              </w:rPr>
              <mc:AlternateContent>
                <mc:Choice Requires="wpi">
                  <w:drawing>
                    <wp:anchor distT="0" distB="0" distL="114300" distR="114300" simplePos="0" relativeHeight="251691008" behindDoc="0" locked="0" layoutInCell="1" allowOverlap="1" wp14:anchorId="7163EF87" wp14:editId="682F0403">
                      <wp:simplePos x="0" y="0"/>
                      <wp:positionH relativeFrom="column">
                        <wp:posOffset>-6105</wp:posOffset>
                      </wp:positionH>
                      <wp:positionV relativeFrom="paragraph">
                        <wp:posOffset>78600</wp:posOffset>
                      </wp:positionV>
                      <wp:extent cx="18360" cy="48240"/>
                      <wp:effectExtent l="38100" t="38100" r="39370" b="47625"/>
                      <wp:wrapNone/>
                      <wp:docPr id="1286359081" name="Ink 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360" cy="48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84C3DC8" id="Ink 29" o:spid="_x0000_s1026" type="#_x0000_t75" style="position:absolute;margin-left:-.85pt;margin-top:5.85pt;width:2.2pt;height:4.5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">
                      <v:imagedata r:id="rId26" o:title=""/>
                    </v:shape>
                  </w:pict>
                </mc:Fallback>
              </mc:AlternateContent>
            </w:r>
            <w:r>
              <w:rPr>
                <w:noProof/>
                <w:color w:val="FFFFFF" w:themeColor="background1"/>
              </w:rPr>
              <mc:AlternateContent>
                <mc:Choice Requires="wpi">
                  <w:drawing>
                    <wp:anchor distT="0" distB="0" distL="114300" distR="114300" simplePos="0" relativeHeight="251689984" behindDoc="0" locked="0" layoutInCell="1" allowOverlap="1" wp14:anchorId="424F6326" wp14:editId="2B2580C9">
                      <wp:simplePos x="0" y="0"/>
                      <wp:positionH relativeFrom="column">
                        <wp:posOffset>-4665</wp:posOffset>
                      </wp:positionH>
                      <wp:positionV relativeFrom="paragraph">
                        <wp:posOffset>1200</wp:posOffset>
                      </wp:positionV>
                      <wp:extent cx="168120" cy="147960"/>
                      <wp:effectExtent l="57150" t="38100" r="41910" b="42545"/>
                      <wp:wrapNone/>
                      <wp:docPr id="1822136123" name="Ink 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8120" cy="147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4A7B136" id="Ink 26" o:spid="_x0000_s1026" type="#_x0000_t75" style="position:absolute;margin-left:-1.05pt;margin-top:-.6pt;width:14.7pt;height:13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">
                      <v:imagedata r:id="rId28" o:title=""/>
                    </v:shape>
                  </w:pict>
                </mc:Fallback>
              </mc:AlternateContent>
            </w:r>
            <w:r>
              <w:rPr>
                <w:noProof/>
                <w:color w:val="FFFFFF" w:themeColor="background1"/>
              </w:rPr>
              <mc:AlternateContent>
                <mc:Choice Requires="wpi">
                  <w:drawing>
                    <wp:anchor distT="0" distB="0" distL="114300" distR="114300" simplePos="0" relativeHeight="251687936" behindDoc="0" locked="0" layoutInCell="1" allowOverlap="1" wp14:anchorId="74E1E775" wp14:editId="1DA58D54">
                      <wp:simplePos x="0" y="0"/>
                      <wp:positionH relativeFrom="column">
                        <wp:posOffset>3185</wp:posOffset>
                      </wp:positionH>
                      <wp:positionV relativeFrom="paragraph">
                        <wp:posOffset>31560</wp:posOffset>
                      </wp:positionV>
                      <wp:extent cx="360" cy="360"/>
                      <wp:effectExtent l="38100" t="38100" r="57150" b="57150"/>
                      <wp:wrapNone/>
                      <wp:docPr id="1981726215" name="Ink 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E9C9E33" id="Ink 22" o:spid="_x0000_s1026" type="#_x0000_t75" style="position:absolute;margin-left:-.45pt;margin-top:1.8pt;width:1.45pt;height:1.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">
                      <v:imagedata r:id="rId30" o:title=""/>
                    </v:shape>
                  </w:pict>
                </mc:Fallback>
              </mc:AlternateContent>
            </w:r>
            <w:r>
              <w:rPr>
                <w:noProof/>
                <w:color w:val="FFFFFF" w:themeColor="background1"/>
              </w:rPr>
              <mc:AlternateContent>
                <mc:Choice Requires="wpi">
                  <w:drawing>
                    <wp:anchor distT="0" distB="0" distL="114300" distR="114300" simplePos="0" relativeHeight="251686912" behindDoc="0" locked="0" layoutInCell="1" allowOverlap="1" wp14:anchorId="58A50D17" wp14:editId="4FEB3F8C">
                      <wp:simplePos x="0" y="0"/>
                      <wp:positionH relativeFrom="column">
                        <wp:posOffset>111185</wp:posOffset>
                      </wp:positionH>
                      <wp:positionV relativeFrom="paragraph">
                        <wp:posOffset>-12360</wp:posOffset>
                      </wp:positionV>
                      <wp:extent cx="49680" cy="67320"/>
                      <wp:effectExtent l="57150" t="38100" r="45720" b="46990"/>
                      <wp:wrapNone/>
                      <wp:docPr id="810388224" name="Ink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9680" cy="67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16FBAC3" id="Ink 19" o:spid="_x0000_s1026" type="#_x0000_t75" style="position:absolute;margin-left:8.05pt;margin-top:-1.65pt;width:5.3pt;height:6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">
                      <v:imagedata r:id="rId32" o:title=""/>
                    </v:shape>
                  </w:pict>
                </mc:Fallback>
              </mc:AlternateContent>
            </w:r>
            <w:r>
              <w:rPr>
                <w:noProof/>
                <w:color w:val="FFFFFF" w:themeColor="background1"/>
              </w:rPr>
              <mc:AlternateContent>
                <mc:Choice Requires="wpi">
                  <w:drawing>
                    <wp:anchor distT="0" distB="0" distL="114300" distR="114300" simplePos="0" relativeHeight="251685888" behindDoc="0" locked="0" layoutInCell="1" allowOverlap="1" wp14:anchorId="46F07006" wp14:editId="2180326E">
                      <wp:simplePos x="0" y="0"/>
                      <wp:positionH relativeFrom="column">
                        <wp:posOffset>112985</wp:posOffset>
                      </wp:positionH>
                      <wp:positionV relativeFrom="paragraph">
                        <wp:posOffset>82320</wp:posOffset>
                      </wp:positionV>
                      <wp:extent cx="68400" cy="73080"/>
                      <wp:effectExtent l="38100" t="38100" r="46355" b="41275"/>
                      <wp:wrapNone/>
                      <wp:docPr id="834369346" name="Ink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8400" cy="73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BCEB723" id="Ink 18" o:spid="_x0000_s1026" type="#_x0000_t75" style="position:absolute;margin-left:8.2pt;margin-top:5.8pt;width:6.8pt;height:7.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">
                      <v:imagedata r:id="rId34" o:title=""/>
                    </v:shape>
                  </w:pict>
                </mc:Fallback>
              </mc:AlternateContent>
            </w:r>
            <w:r>
              <w:rPr>
                <w:noProof/>
                <w:color w:val="FFFFFF" w:themeColor="background1"/>
              </w:rPr>
              <mc:AlternateContent>
                <mc:Choice Requires="wpi">
                  <w:drawing>
                    <wp:anchor distT="0" distB="0" distL="114300" distR="114300" simplePos="0" relativeHeight="251684864" behindDoc="0" locked="0" layoutInCell="1" allowOverlap="1" wp14:anchorId="78EBA273" wp14:editId="51B699D8">
                      <wp:simplePos x="0" y="0"/>
                      <wp:positionH relativeFrom="column">
                        <wp:posOffset>117305</wp:posOffset>
                      </wp:positionH>
                      <wp:positionV relativeFrom="paragraph">
                        <wp:posOffset>126960</wp:posOffset>
                      </wp:positionV>
                      <wp:extent cx="20160" cy="32040"/>
                      <wp:effectExtent l="38100" t="38100" r="56515" b="44450"/>
                      <wp:wrapNone/>
                      <wp:docPr id="1518942343" name="Ink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160" cy="32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5997753" id="Ink 17" o:spid="_x0000_s1026" type="#_x0000_t75" style="position:absolute;margin-left:8.55pt;margin-top:9.3pt;width:3.05pt;height:3.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">
                      <v:imagedata r:id="rId36" o:title=""/>
                    </v:shape>
                  </w:pict>
                </mc:Fallback>
              </mc:AlternateContent>
            </w:r>
            <w:r>
              <w:rPr>
                <w:noProof/>
                <w:color w:val="FFFFFF" w:themeColor="background1"/>
              </w:rPr>
              <mc:AlternateContent>
                <mc:Choice Requires="wpi">
                  <w:drawing>
                    <wp:anchor distT="0" distB="0" distL="114300" distR="114300" simplePos="0" relativeHeight="251683840" behindDoc="0" locked="0" layoutInCell="1" allowOverlap="1" wp14:anchorId="7054FD25" wp14:editId="01E8BC71">
                      <wp:simplePos x="0" y="0"/>
                      <wp:positionH relativeFrom="column">
                        <wp:posOffset>15065</wp:posOffset>
                      </wp:positionH>
                      <wp:positionV relativeFrom="paragraph">
                        <wp:posOffset>167530</wp:posOffset>
                      </wp:positionV>
                      <wp:extent cx="50400" cy="23760"/>
                      <wp:effectExtent l="57150" t="38100" r="45085" b="52705"/>
                      <wp:wrapNone/>
                      <wp:docPr id="1890146439" name="Ink 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0400" cy="23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62DA065" id="Ink 14" o:spid="_x0000_s1026" type="#_x0000_t75" style="position:absolute;margin-left:.5pt;margin-top:12.5pt;width:5.35pt;height:3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">
                      <v:imagedata r:id="rId38" o:title=""/>
                    </v:shape>
                  </w:pict>
                </mc:Fallback>
              </mc:AlternateContent>
            </w:r>
            <w:r w:rsidR="007B4843" w:rsidRPr="007B4843">
              <w:rPr>
                <w:noProof/>
                <w:color w:val="FFFFFF" w:themeColor="background1"/>
              </w:rPr>
              <w:drawing>
                <wp:inline distT="0" distB="0" distL="0" distR="0" wp14:anchorId="4DA4A674" wp14:editId="37328010">
                  <wp:extent cx="139032" cy="137795"/>
                  <wp:effectExtent l="0" t="0" r="0" b="0"/>
                  <wp:docPr id="1147157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15733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75" cy="146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FFFF" w:themeColor="background1"/>
              </w:rPr>
              <w:t xml:space="preserve"> </w:t>
            </w:r>
            <w:r w:rsidRPr="000966C3">
              <w:rPr>
                <w:b/>
                <w:bCs/>
                <w:color w:val="FFFFFF" w:themeColor="background1"/>
              </w:rPr>
              <w:t xml:space="preserve"> GITHUB</w:t>
            </w:r>
            <w:r w:rsidRPr="000966C3">
              <w:rPr>
                <w:color w:val="FFFFFF" w:themeColor="background1"/>
              </w:rPr>
              <w:t>:</w:t>
            </w:r>
          </w:p>
          <w:p w14:paraId="437C6B10" w14:textId="76D33A81" w:rsidR="00C127BD" w:rsidRPr="000966C3" w:rsidRDefault="00B864DF" w:rsidP="00C15CE3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h</w:t>
            </w:r>
            <w:r w:rsidRPr="00B864DF">
              <w:rPr>
                <w:color w:val="FFFFFF" w:themeColor="background1"/>
              </w:rPr>
              <w:t>ttps://github.com/Wimukthi-Manchanayaka</w:t>
            </w:r>
          </w:p>
          <w:p w14:paraId="6C5F3D25" w14:textId="77777777" w:rsidR="00C127BD" w:rsidRDefault="00C127BD" w:rsidP="00C15CE3"/>
          <w:p w14:paraId="4C49014C" w14:textId="29EF2AA8" w:rsidR="00E557B3" w:rsidRDefault="00E557B3" w:rsidP="00C15CE3">
            <w:pPr>
              <w:pStyle w:val="Heading3"/>
              <w:rPr>
                <w:color w:val="AFCAC4" w:themeColor="accent5" w:themeTint="99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7F76935" wp14:editId="33D1C87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186690</wp:posOffset>
                      </wp:positionV>
                      <wp:extent cx="2095500" cy="6350"/>
                      <wp:effectExtent l="0" t="0" r="19050" b="31750"/>
                      <wp:wrapNone/>
                      <wp:docPr id="2128831639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95500" cy="635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B9B311" id="Straight Connector 2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4.7pt" to="16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" strokecolor="#cadbd7 [1304]" strokeweight="1pt">
                      <v:stroke joinstyle="miter"/>
                    </v:line>
                  </w:pict>
                </mc:Fallback>
              </mc:AlternateContent>
            </w:r>
          </w:p>
          <w:p w14:paraId="6E6DAA0E" w14:textId="77777777" w:rsidR="00866B7B" w:rsidRDefault="00866B7B" w:rsidP="00866B7B">
            <w:pPr>
              <w:pStyle w:val="Heading3"/>
              <w:rPr>
                <w:color w:val="AFCAC4" w:themeColor="accent5" w:themeTint="99"/>
              </w:rPr>
            </w:pPr>
            <w:r w:rsidRPr="003E4C20">
              <w:rPr>
                <w:color w:val="D4E1ED" w:themeColor="accent1" w:themeTint="66"/>
              </w:rPr>
              <w:t>lANGUAGES</w:t>
            </w:r>
          </w:p>
          <w:p w14:paraId="0021DC91" w14:textId="77777777" w:rsidR="00866B7B" w:rsidRPr="000966C3" w:rsidRDefault="00866B7B" w:rsidP="00866B7B"/>
          <w:p w14:paraId="2E17555C" w14:textId="4380446B" w:rsidR="00866B7B" w:rsidRPr="000966C3" w:rsidRDefault="00866B7B" w:rsidP="00866B7B">
            <w:pPr>
              <w:spacing w:line="360" w:lineRule="auto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  </w:t>
            </w:r>
            <w:r w:rsidRPr="003616A2">
              <w:rPr>
                <w:b/>
                <w:bCs/>
                <w:color w:val="FFFFFF" w:themeColor="background1"/>
              </w:rPr>
              <w:t>English</w:t>
            </w:r>
            <w:r>
              <w:rPr>
                <w:color w:val="FFFFFF" w:themeColor="background1"/>
              </w:rPr>
              <w:t xml:space="preserve">  - </w:t>
            </w:r>
            <w:r w:rsidR="00C467C6">
              <w:rPr>
                <w:color w:val="FFFFFF" w:themeColor="background1"/>
              </w:rPr>
              <w:t>Pro</w:t>
            </w:r>
            <w:r w:rsidR="003E4C20">
              <w:rPr>
                <w:color w:val="FFFFFF" w:themeColor="background1"/>
              </w:rPr>
              <w:t>f</w:t>
            </w:r>
            <w:r w:rsidR="00C467C6">
              <w:rPr>
                <w:color w:val="FFFFFF" w:themeColor="background1"/>
              </w:rPr>
              <w:t>icient</w:t>
            </w:r>
          </w:p>
          <w:p w14:paraId="5032641E" w14:textId="773E2832" w:rsidR="00866B7B" w:rsidRDefault="00866B7B" w:rsidP="00866B7B">
            <w:pPr>
              <w:spacing w:line="360" w:lineRule="auto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  </w:t>
            </w:r>
            <w:r w:rsidRPr="003616A2">
              <w:rPr>
                <w:b/>
                <w:bCs/>
                <w:color w:val="FFFFFF" w:themeColor="background1"/>
              </w:rPr>
              <w:t>Sinhala</w:t>
            </w:r>
            <w:r>
              <w:rPr>
                <w:color w:val="FFFFFF" w:themeColor="background1"/>
              </w:rPr>
              <w:t xml:space="preserve">  - </w:t>
            </w:r>
            <w:r w:rsidR="00C467C6">
              <w:rPr>
                <w:color w:val="FFFFFF" w:themeColor="background1"/>
              </w:rPr>
              <w:t>Native</w:t>
            </w:r>
          </w:p>
          <w:p w14:paraId="68413D1D" w14:textId="77777777" w:rsidR="009D622E" w:rsidRPr="000966C3" w:rsidRDefault="009D622E" w:rsidP="00866B7B">
            <w:pPr>
              <w:spacing w:line="360" w:lineRule="auto"/>
              <w:rPr>
                <w:color w:val="FFFFFF" w:themeColor="background1"/>
              </w:rPr>
            </w:pPr>
          </w:p>
          <w:p w14:paraId="18267013" w14:textId="43EB2287" w:rsidR="009D622E" w:rsidRPr="009D622E" w:rsidRDefault="00866B7B" w:rsidP="009D622E">
            <w:pPr>
              <w:spacing w:line="360" w:lineRule="auto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  </w:t>
            </w:r>
            <w:r w:rsidR="009D622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6459913A" wp14:editId="5B25446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3810</wp:posOffset>
                      </wp:positionV>
                      <wp:extent cx="2095500" cy="6350"/>
                      <wp:effectExtent l="0" t="0" r="19050" b="31750"/>
                      <wp:wrapNone/>
                      <wp:docPr id="548501655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95500" cy="635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ED3E98" id="Straight Connector 2" o:spid="_x0000_s1026" style="position:absolute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.3pt" to="16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" strokecolor="#cadbd7 [1304]" strokeweight="1pt">
                      <v:stroke joinstyle="miter"/>
                    </v:line>
                  </w:pict>
                </mc:Fallback>
              </mc:AlternateContent>
            </w:r>
          </w:p>
          <w:p w14:paraId="15A642C0" w14:textId="11BABCD6" w:rsidR="009D622E" w:rsidRPr="003E4C20" w:rsidRDefault="009D622E" w:rsidP="009D622E">
            <w:pPr>
              <w:pStyle w:val="Heading3"/>
              <w:rPr>
                <w:color w:val="D4E1ED" w:themeColor="accent1" w:themeTint="66"/>
              </w:rPr>
            </w:pPr>
            <w:r>
              <w:rPr>
                <w:color w:val="D4E1ED" w:themeColor="accent1" w:themeTint="66"/>
              </w:rPr>
              <w:t>SoFT SKILLS</w:t>
            </w:r>
          </w:p>
          <w:p w14:paraId="20D14A91" w14:textId="77777777" w:rsidR="009D622E" w:rsidRDefault="009D622E" w:rsidP="00866B7B">
            <w:pPr>
              <w:spacing w:line="360" w:lineRule="auto"/>
              <w:rPr>
                <w:color w:val="FFFFFF" w:themeColor="background1"/>
              </w:rPr>
            </w:pPr>
          </w:p>
          <w:p w14:paraId="7DDD0975" w14:textId="23C0B92E" w:rsidR="009D622E" w:rsidRPr="009D622E" w:rsidRDefault="009D622E" w:rsidP="009D622E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color w:val="FFFFFF" w:themeColor="background1"/>
              </w:rPr>
            </w:pPr>
            <w:r w:rsidRPr="009D622E">
              <w:rPr>
                <w:color w:val="FFFFFF" w:themeColor="background1"/>
              </w:rPr>
              <w:t>Communication</w:t>
            </w:r>
          </w:p>
          <w:p w14:paraId="57C5DF90" w14:textId="5D1E8C93" w:rsidR="009D622E" w:rsidRPr="009D622E" w:rsidRDefault="009D622E" w:rsidP="009D622E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color w:val="FFFFFF" w:themeColor="background1"/>
              </w:rPr>
            </w:pPr>
            <w:r w:rsidRPr="009D622E">
              <w:rPr>
                <w:color w:val="FFFFFF" w:themeColor="background1"/>
              </w:rPr>
              <w:t>Teamwork</w:t>
            </w:r>
          </w:p>
          <w:p w14:paraId="400C2976" w14:textId="2D9F6BC2" w:rsidR="009D622E" w:rsidRPr="009D622E" w:rsidRDefault="009D622E" w:rsidP="009D622E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color w:val="FFFFFF" w:themeColor="background1"/>
              </w:rPr>
            </w:pPr>
            <w:r w:rsidRPr="009D622E">
              <w:rPr>
                <w:color w:val="FFFFFF" w:themeColor="background1"/>
              </w:rPr>
              <w:t>Problem-solving</w:t>
            </w:r>
          </w:p>
          <w:p w14:paraId="616AD2DF" w14:textId="5A28A601" w:rsidR="009D622E" w:rsidRPr="009D622E" w:rsidRDefault="009D622E" w:rsidP="009D622E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color w:val="FFFFFF" w:themeColor="background1"/>
              </w:rPr>
            </w:pPr>
            <w:r w:rsidRPr="009D622E">
              <w:rPr>
                <w:color w:val="FFFFFF" w:themeColor="background1"/>
              </w:rPr>
              <w:t>Patience</w:t>
            </w:r>
          </w:p>
          <w:p w14:paraId="4314E424" w14:textId="13811565" w:rsidR="009D622E" w:rsidRPr="009D622E" w:rsidRDefault="009D622E" w:rsidP="009D622E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color w:val="FFFFFF" w:themeColor="background1"/>
              </w:rPr>
            </w:pPr>
            <w:r w:rsidRPr="009D622E">
              <w:rPr>
                <w:color w:val="FFFFFF" w:themeColor="background1"/>
              </w:rPr>
              <w:t>Innovation</w:t>
            </w:r>
          </w:p>
          <w:p w14:paraId="30ED10BB" w14:textId="11A7AC7B" w:rsidR="009D622E" w:rsidRPr="009D622E" w:rsidRDefault="009D622E" w:rsidP="009D622E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color w:val="FFFFFF" w:themeColor="background1"/>
              </w:rPr>
            </w:pPr>
            <w:r w:rsidRPr="009D622E">
              <w:rPr>
                <w:color w:val="FFFFFF" w:themeColor="background1"/>
              </w:rPr>
              <w:t>Creativity</w:t>
            </w:r>
          </w:p>
          <w:p w14:paraId="4A0E751C" w14:textId="27AF976E" w:rsidR="009D622E" w:rsidRPr="009D622E" w:rsidRDefault="009D622E" w:rsidP="009D622E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color w:val="FFFFFF" w:themeColor="background1"/>
              </w:rPr>
            </w:pPr>
            <w:r w:rsidRPr="009D622E">
              <w:rPr>
                <w:color w:val="FFFFFF" w:themeColor="background1"/>
              </w:rPr>
              <w:t>Motivation</w:t>
            </w:r>
          </w:p>
          <w:p w14:paraId="2B979370" w14:textId="710008C6" w:rsidR="009D622E" w:rsidRPr="009D622E" w:rsidRDefault="009D622E" w:rsidP="009D622E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color w:val="FFFFFF" w:themeColor="background1"/>
              </w:rPr>
            </w:pPr>
            <w:r w:rsidRPr="009D622E">
              <w:rPr>
                <w:color w:val="FFFFFF" w:themeColor="background1"/>
              </w:rPr>
              <w:t>Visionary Thinking</w:t>
            </w:r>
          </w:p>
          <w:p w14:paraId="3F48FD39" w14:textId="6E274DEB" w:rsidR="009D622E" w:rsidRPr="009D622E" w:rsidRDefault="009D622E" w:rsidP="009D622E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color w:val="FFFFFF" w:themeColor="background1"/>
              </w:rPr>
            </w:pPr>
            <w:r w:rsidRPr="009D622E">
              <w:rPr>
                <w:color w:val="FFFFFF" w:themeColor="background1"/>
              </w:rPr>
              <w:t>Decision-making</w:t>
            </w:r>
          </w:p>
          <w:p w14:paraId="70A73A8C" w14:textId="46EFE33C" w:rsidR="00E557B3" w:rsidRDefault="00E557B3" w:rsidP="00C15CE3">
            <w:pPr>
              <w:pStyle w:val="Heading3"/>
              <w:rPr>
                <w:color w:val="AFCAC4" w:themeColor="accent5" w:themeTint="99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8EBBD11" wp14:editId="1203E66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152400</wp:posOffset>
                      </wp:positionV>
                      <wp:extent cx="2095500" cy="6350"/>
                      <wp:effectExtent l="0" t="0" r="19050" b="31750"/>
                      <wp:wrapNone/>
                      <wp:docPr id="2108516466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95500" cy="635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3C8CDE" id="Straight Connector 2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2pt" to="16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" strokecolor="#cadbd7 [1304]" strokeweight="1pt">
                      <v:stroke joinstyle="miter"/>
                    </v:line>
                  </w:pict>
                </mc:Fallback>
              </mc:AlternateContent>
            </w:r>
          </w:p>
          <w:p w14:paraId="60AB24FF" w14:textId="77777777" w:rsidR="00866B7B" w:rsidRPr="003E4C20" w:rsidRDefault="00866B7B" w:rsidP="00866B7B">
            <w:pPr>
              <w:pStyle w:val="Heading3"/>
              <w:rPr>
                <w:color w:val="D4E1ED" w:themeColor="accent1" w:themeTint="66"/>
              </w:rPr>
            </w:pPr>
            <w:r w:rsidRPr="003E4C20">
              <w:rPr>
                <w:color w:val="D4E1ED" w:themeColor="accent1" w:themeTint="66"/>
              </w:rPr>
              <w:t xml:space="preserve">REFERENCES </w:t>
            </w:r>
          </w:p>
          <w:p w14:paraId="583F0CA4" w14:textId="45340A1C" w:rsidR="00866B7B" w:rsidRDefault="00866B7B" w:rsidP="00866B7B">
            <w:pPr>
              <w:rPr>
                <w:color w:val="FFFFFF" w:themeColor="background1"/>
              </w:rPr>
            </w:pPr>
          </w:p>
          <w:p w14:paraId="0D2894CB" w14:textId="64D8E378" w:rsidR="00C2161E" w:rsidRPr="000966C3" w:rsidRDefault="00C2161E" w:rsidP="00C2161E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  Mr. </w:t>
            </w:r>
            <w:r w:rsidRPr="000966C3">
              <w:rPr>
                <w:b/>
                <w:bCs/>
                <w:color w:val="FFFFFF" w:themeColor="background1"/>
              </w:rPr>
              <w:t>Manjula Kulatunga</w:t>
            </w:r>
          </w:p>
          <w:p w14:paraId="68E0F37B" w14:textId="77777777" w:rsidR="00C2161E" w:rsidRPr="000966C3" w:rsidRDefault="00C2161E" w:rsidP="00C2161E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  </w:t>
            </w:r>
            <w:r w:rsidRPr="000966C3">
              <w:rPr>
                <w:color w:val="FFFFFF" w:themeColor="background1"/>
              </w:rPr>
              <w:t>Lecturer, NIBM</w:t>
            </w:r>
          </w:p>
          <w:p w14:paraId="18E99751" w14:textId="77777777" w:rsidR="00C2161E" w:rsidRPr="000966C3" w:rsidRDefault="00C2161E" w:rsidP="00C2161E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  </w:t>
            </w:r>
            <w:r w:rsidRPr="000966C3">
              <w:rPr>
                <w:color w:val="FFFFFF" w:themeColor="background1"/>
              </w:rPr>
              <w:t>CEO</w:t>
            </w:r>
            <w:r>
              <w:rPr>
                <w:color w:val="FFFFFF" w:themeColor="background1"/>
              </w:rPr>
              <w:t>,</w:t>
            </w:r>
            <w:r w:rsidRPr="000966C3">
              <w:rPr>
                <w:color w:val="FFFFFF" w:themeColor="background1"/>
              </w:rPr>
              <w:t xml:space="preserve"> Wysheit Technologies</w:t>
            </w:r>
          </w:p>
          <w:p w14:paraId="545ECBE7" w14:textId="77777777" w:rsidR="00C2161E" w:rsidRDefault="00C2161E" w:rsidP="00C2161E">
            <w:pPr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  </w:t>
            </w:r>
            <w:r w:rsidRPr="007343FB">
              <w:rPr>
                <w:b/>
                <w:bCs/>
                <w:color w:val="FFFFFF" w:themeColor="background1"/>
              </w:rPr>
              <w:t>Phone</w:t>
            </w:r>
            <w:r>
              <w:rPr>
                <w:b/>
                <w:bCs/>
                <w:color w:val="FFFFFF" w:themeColor="background1"/>
              </w:rPr>
              <w:t xml:space="preserve"> </w:t>
            </w:r>
            <w:r>
              <w:rPr>
                <w:color w:val="FFFFFF" w:themeColor="background1"/>
              </w:rPr>
              <w:t xml:space="preserve">: </w:t>
            </w:r>
            <w:r w:rsidRPr="000966C3">
              <w:rPr>
                <w:color w:val="FFFFFF" w:themeColor="background1"/>
              </w:rPr>
              <w:t>+94 776 200 029</w:t>
            </w:r>
          </w:p>
          <w:p w14:paraId="53C12FB6" w14:textId="77777777" w:rsidR="00C2161E" w:rsidRDefault="00C2161E" w:rsidP="00C2161E">
            <w:pPr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  </w:t>
            </w:r>
            <w:r w:rsidRPr="007343FB">
              <w:rPr>
                <w:b/>
                <w:bCs/>
                <w:color w:val="FFFFFF" w:themeColor="background1"/>
              </w:rPr>
              <w:t>Email</w:t>
            </w:r>
            <w:r>
              <w:rPr>
                <w:b/>
                <w:bCs/>
                <w:color w:val="FFFFFF" w:themeColor="background1"/>
              </w:rPr>
              <w:t xml:space="preserve"> </w:t>
            </w:r>
            <w:r>
              <w:rPr>
                <w:color w:val="FFFFFF" w:themeColor="background1"/>
              </w:rPr>
              <w:t xml:space="preserve">: </w:t>
            </w:r>
            <w:hyperlink r:id="rId40" w:history="1">
              <w:r w:rsidRPr="00C2161E">
                <w:rPr>
                  <w:rStyle w:val="Hyperlink"/>
                  <w:color w:val="FFFFFF" w:themeColor="background1"/>
                  <w:u w:val="none"/>
                </w:rPr>
                <w:t>pmkulathunga@gmail.com</w:t>
              </w:r>
            </w:hyperlink>
          </w:p>
          <w:p w14:paraId="04E981E3" w14:textId="77777777" w:rsidR="00C2161E" w:rsidRDefault="00C2161E" w:rsidP="00866B7B">
            <w:pPr>
              <w:rPr>
                <w:color w:val="FFFFFF" w:themeColor="background1"/>
              </w:rPr>
            </w:pPr>
          </w:p>
          <w:p w14:paraId="1679319D" w14:textId="77777777" w:rsidR="00C2161E" w:rsidRPr="000966C3" w:rsidRDefault="00C2161E" w:rsidP="00866B7B">
            <w:pPr>
              <w:rPr>
                <w:color w:val="FFFFFF" w:themeColor="background1"/>
              </w:rPr>
            </w:pPr>
          </w:p>
          <w:p w14:paraId="05D4D137" w14:textId="77777777" w:rsidR="00866B7B" w:rsidRPr="000966C3" w:rsidRDefault="00866B7B" w:rsidP="00866B7B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  Mr. T.B.R. Ekanayake</w:t>
            </w:r>
          </w:p>
          <w:p w14:paraId="506AD218" w14:textId="77777777" w:rsidR="00866B7B" w:rsidRPr="000966C3" w:rsidRDefault="00866B7B" w:rsidP="00866B7B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  </w:t>
            </w:r>
            <w:r w:rsidRPr="000966C3">
              <w:rPr>
                <w:color w:val="FFFFFF" w:themeColor="background1"/>
              </w:rPr>
              <w:t>Lecturer, NIBM</w:t>
            </w:r>
          </w:p>
          <w:p w14:paraId="2D0AB584" w14:textId="77777777" w:rsidR="00866B7B" w:rsidRPr="000966C3" w:rsidRDefault="00866B7B" w:rsidP="00866B7B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  Software Engineer, Epic Technology</w:t>
            </w:r>
          </w:p>
          <w:p w14:paraId="0EE257C8" w14:textId="77777777" w:rsidR="00866B7B" w:rsidRDefault="00866B7B" w:rsidP="00866B7B">
            <w:pPr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  </w:t>
            </w:r>
            <w:r w:rsidRPr="007343FB">
              <w:rPr>
                <w:b/>
                <w:bCs/>
                <w:color w:val="FFFFFF" w:themeColor="background1"/>
              </w:rPr>
              <w:t>Phone</w:t>
            </w:r>
            <w:r w:rsidRPr="000966C3">
              <w:rPr>
                <w:color w:val="FFFFFF" w:themeColor="background1"/>
              </w:rPr>
              <w:t xml:space="preserve"> </w:t>
            </w:r>
            <w:r>
              <w:rPr>
                <w:color w:val="FFFFFF" w:themeColor="background1"/>
              </w:rPr>
              <w:t>:</w:t>
            </w:r>
            <w:r w:rsidRPr="000966C3">
              <w:rPr>
                <w:color w:val="FFFFFF" w:themeColor="background1"/>
              </w:rPr>
              <w:t>+94 776 200 029</w:t>
            </w:r>
          </w:p>
          <w:p w14:paraId="1C4E4A6E" w14:textId="77777777" w:rsidR="00866B7B" w:rsidRPr="007343FB" w:rsidRDefault="00866B7B" w:rsidP="00866B7B">
            <w:pPr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  </w:t>
            </w:r>
            <w:r w:rsidRPr="007343FB">
              <w:rPr>
                <w:b/>
                <w:bCs/>
                <w:color w:val="FFFFFF" w:themeColor="background1"/>
              </w:rPr>
              <w:t>Email</w:t>
            </w:r>
            <w:r>
              <w:rPr>
                <w:b/>
                <w:bCs/>
                <w:color w:val="FFFFFF" w:themeColor="background1"/>
              </w:rPr>
              <w:t xml:space="preserve"> : </w:t>
            </w:r>
            <w:hyperlink r:id="rId41" w:history="1">
              <w:r w:rsidRPr="007343FB">
                <w:rPr>
                  <w:rStyle w:val="Hyperlink"/>
                  <w:color w:val="FFFFFF" w:themeColor="background1"/>
                  <w:u w:val="none"/>
                </w:rPr>
                <w:t>tbrekanayake@gmail.com</w:t>
              </w:r>
            </w:hyperlink>
          </w:p>
          <w:p w14:paraId="38C17654" w14:textId="4E2A5A84" w:rsidR="00866B7B" w:rsidRDefault="00866B7B" w:rsidP="00C2161E">
            <w:pPr>
              <w:rPr>
                <w:color w:val="FFFFFF" w:themeColor="background1"/>
              </w:rPr>
            </w:pPr>
          </w:p>
          <w:p w14:paraId="2DBAAC7B" w14:textId="011FA84F" w:rsidR="00C2161E" w:rsidRDefault="00B864DF" w:rsidP="00866B7B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 </w:t>
            </w:r>
          </w:p>
          <w:p w14:paraId="3A400126" w14:textId="0EC89E58" w:rsidR="00B864DF" w:rsidRPr="00313D9E" w:rsidRDefault="00B864DF" w:rsidP="00B864DF">
            <w:pPr>
              <w:rPr>
                <w:b/>
                <w:bCs/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  </w:t>
            </w:r>
            <w:r>
              <w:rPr>
                <w:b/>
                <w:bCs/>
                <w:color w:val="FFFFFF" w:themeColor="background1"/>
              </w:rPr>
              <w:t>Ms. Eranga Perera</w:t>
            </w:r>
          </w:p>
          <w:p w14:paraId="38AC5BD7" w14:textId="77777777" w:rsidR="00313D9E" w:rsidRDefault="00B864DF" w:rsidP="00B864DF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  </w:t>
            </w:r>
            <w:r w:rsidR="00313D9E" w:rsidRPr="00313D9E">
              <w:rPr>
                <w:color w:val="FFFFFF" w:themeColor="background1"/>
              </w:rPr>
              <w:t>Course Director, Consultant</w:t>
            </w:r>
            <w:r w:rsidR="00313D9E">
              <w:rPr>
                <w:color w:val="FFFFFF" w:themeColor="background1"/>
              </w:rPr>
              <w:t xml:space="preserve"> &amp;</w:t>
            </w:r>
            <w:r w:rsidR="00313D9E" w:rsidRPr="000966C3">
              <w:rPr>
                <w:color w:val="FFFFFF" w:themeColor="background1"/>
              </w:rPr>
              <w:t xml:space="preserve"> </w:t>
            </w:r>
          </w:p>
          <w:p w14:paraId="7D527EFC" w14:textId="6AFE4BBC" w:rsidR="00313D9E" w:rsidRDefault="00313D9E" w:rsidP="00B864DF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  </w:t>
            </w:r>
            <w:r w:rsidRPr="000966C3">
              <w:rPr>
                <w:color w:val="FFFFFF" w:themeColor="background1"/>
              </w:rPr>
              <w:t>Lecturer, NIBM</w:t>
            </w:r>
          </w:p>
          <w:p w14:paraId="6CA75D71" w14:textId="515D249D" w:rsidR="00B864DF" w:rsidRDefault="00B864DF" w:rsidP="00B864DF">
            <w:pPr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  </w:t>
            </w:r>
            <w:r w:rsidRPr="007343FB">
              <w:rPr>
                <w:b/>
                <w:bCs/>
                <w:color w:val="FFFFFF" w:themeColor="background1"/>
              </w:rPr>
              <w:t>Phone</w:t>
            </w:r>
            <w:r w:rsidRPr="000966C3">
              <w:rPr>
                <w:color w:val="FFFFFF" w:themeColor="background1"/>
              </w:rPr>
              <w:t xml:space="preserve"> </w:t>
            </w:r>
            <w:r>
              <w:rPr>
                <w:color w:val="FFFFFF" w:themeColor="background1"/>
              </w:rPr>
              <w:t>:</w:t>
            </w:r>
            <w:r w:rsidR="00313D9E" w:rsidRPr="00313D9E">
              <w:rPr>
                <w:color w:val="1E1E1E"/>
              </w:rPr>
              <w:t xml:space="preserve"> </w:t>
            </w:r>
            <w:r w:rsidR="00313D9E" w:rsidRPr="00313D9E">
              <w:rPr>
                <w:color w:val="FFFFFF" w:themeColor="background1"/>
              </w:rPr>
              <w:t>+94 718</w:t>
            </w:r>
            <w:r w:rsidR="00313D9E">
              <w:rPr>
                <w:color w:val="FFFFFF" w:themeColor="background1"/>
              </w:rPr>
              <w:t xml:space="preserve"> </w:t>
            </w:r>
            <w:r w:rsidR="00313D9E" w:rsidRPr="00313D9E">
              <w:rPr>
                <w:color w:val="FFFFFF" w:themeColor="background1"/>
              </w:rPr>
              <w:t>302</w:t>
            </w:r>
            <w:r w:rsidR="00313D9E">
              <w:rPr>
                <w:color w:val="FFFFFF" w:themeColor="background1"/>
              </w:rPr>
              <w:t xml:space="preserve"> </w:t>
            </w:r>
            <w:r w:rsidR="00313D9E" w:rsidRPr="00313D9E">
              <w:rPr>
                <w:color w:val="FFFFFF" w:themeColor="background1"/>
              </w:rPr>
              <w:t>413</w:t>
            </w:r>
          </w:p>
          <w:p w14:paraId="767D5960" w14:textId="3C6B904B" w:rsidR="00866B7B" w:rsidRPr="00B864DF" w:rsidRDefault="00B864DF" w:rsidP="009D622E">
            <w:pPr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  </w:t>
            </w:r>
            <w:r w:rsidRPr="007343FB">
              <w:rPr>
                <w:b/>
                <w:bCs/>
                <w:color w:val="FFFFFF" w:themeColor="background1"/>
              </w:rPr>
              <w:t>Email</w:t>
            </w:r>
            <w:r>
              <w:rPr>
                <w:b/>
                <w:bCs/>
                <w:color w:val="FFFFFF" w:themeColor="background1"/>
              </w:rPr>
              <w:t xml:space="preserve"> : </w:t>
            </w:r>
            <w:r w:rsidR="00313D9E" w:rsidRPr="00313D9E">
              <w:rPr>
                <w:color w:val="FFFFFF" w:themeColor="background1"/>
              </w:rPr>
              <w:t>nirmani@nibm.lk</w:t>
            </w:r>
          </w:p>
        </w:tc>
        <w:tc>
          <w:tcPr>
            <w:tcW w:w="650" w:type="dxa"/>
            <w:shd w:val="clear" w:color="auto" w:fill="E9F0F6" w:themeFill="accent1" w:themeFillTint="33"/>
          </w:tcPr>
          <w:p w14:paraId="41DABA66" w14:textId="7306E588" w:rsidR="00C15CE3" w:rsidRDefault="00F86AEB" w:rsidP="00C15CE3">
            <w:pPr>
              <w:tabs>
                <w:tab w:val="left" w:pos="990"/>
              </w:tabs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443FAD1" wp14:editId="4A87C19B">
                      <wp:simplePos x="0" y="0"/>
                      <wp:positionH relativeFrom="column">
                        <wp:posOffset>276762</wp:posOffset>
                      </wp:positionH>
                      <wp:positionV relativeFrom="paragraph">
                        <wp:posOffset>648628</wp:posOffset>
                      </wp:positionV>
                      <wp:extent cx="11918" cy="2332892"/>
                      <wp:effectExtent l="0" t="0" r="26670" b="29845"/>
                      <wp:wrapNone/>
                      <wp:docPr id="634073193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918" cy="2332892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82ABCC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A3DC0F" id="Straight Connector 2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8pt,51.05pt" to="22.75pt,2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" strokecolor="#82abcc" strokeweight="1pt">
                      <v:stroke joinstyle="miter"/>
                    </v:line>
                  </w:pict>
                </mc:Fallback>
              </mc:AlternateContent>
            </w:r>
            <w:r w:rsidR="002F4A9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78568F24" wp14:editId="724A3E22">
                      <wp:simplePos x="0" y="0"/>
                      <wp:positionH relativeFrom="column">
                        <wp:posOffset>260145</wp:posOffset>
                      </wp:positionH>
                      <wp:positionV relativeFrom="paragraph">
                        <wp:posOffset>2323230</wp:posOffset>
                      </wp:positionV>
                      <wp:extent cx="69850" cy="63500"/>
                      <wp:effectExtent l="0" t="0" r="25400" b="12700"/>
                      <wp:wrapNone/>
                      <wp:docPr id="378629781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850" cy="635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2ABCC"/>
                              </a:solidFill>
                              <a:ln>
                                <a:solidFill>
                                  <a:srgbClr val="8FB3D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CF30C71" id="Oval 5" o:spid="_x0000_s1026" style="position:absolute;margin-left:20.5pt;margin-top:182.95pt;width:5.5pt;height: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" fillcolor="#82abcc" strokecolor="#8fb3d1" strokeweight="1pt">
                      <v:stroke joinstyle="miter"/>
                    </v:oval>
                  </w:pict>
                </mc:Fallback>
              </mc:AlternateContent>
            </w:r>
            <w:r w:rsidR="000966C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3A8C69B" wp14:editId="431C34A5">
                      <wp:simplePos x="0" y="0"/>
                      <wp:positionH relativeFrom="column">
                        <wp:posOffset>245745</wp:posOffset>
                      </wp:positionH>
                      <wp:positionV relativeFrom="paragraph">
                        <wp:posOffset>2954655</wp:posOffset>
                      </wp:positionV>
                      <wp:extent cx="69850" cy="63500"/>
                      <wp:effectExtent l="0" t="0" r="25400" b="12700"/>
                      <wp:wrapNone/>
                      <wp:docPr id="1484366771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850" cy="635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2ABCC"/>
                              </a:solidFill>
                              <a:ln>
                                <a:solidFill>
                                  <a:srgbClr val="8FB3D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CC7D271" id="Oval 5" o:spid="_x0000_s1026" style="position:absolute;margin-left:19.35pt;margin-top:232.65pt;width:5.5pt;height: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" fillcolor="#82abcc" strokecolor="#8fb3d1" strokeweight="1pt">
                      <v:stroke joinstyle="miter"/>
                    </v:oval>
                  </w:pict>
                </mc:Fallback>
              </mc:AlternateContent>
            </w:r>
            <w:r w:rsidR="000966C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6B3C081" wp14:editId="2C1C6C8B">
                      <wp:simplePos x="0" y="0"/>
                      <wp:positionH relativeFrom="column">
                        <wp:posOffset>252095</wp:posOffset>
                      </wp:positionH>
                      <wp:positionV relativeFrom="paragraph">
                        <wp:posOffset>1360805</wp:posOffset>
                      </wp:positionV>
                      <wp:extent cx="69850" cy="63500"/>
                      <wp:effectExtent l="0" t="0" r="25400" b="12700"/>
                      <wp:wrapNone/>
                      <wp:docPr id="1523962166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850" cy="635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2ABCC"/>
                              </a:solidFill>
                              <a:ln>
                                <a:solidFill>
                                  <a:srgbClr val="8FB3D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E2FEF02" id="Oval 5" o:spid="_x0000_s1026" style="position:absolute;margin-left:19.85pt;margin-top:107.15pt;width:5.5pt;height: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" fillcolor="#82abcc" strokecolor="#8fb3d1" strokeweight="1pt">
                      <v:stroke joinstyle="miter"/>
                    </v:oval>
                  </w:pict>
                </mc:Fallback>
              </mc:AlternateContent>
            </w:r>
            <w:r w:rsidR="004509B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F57A50B" wp14:editId="2E1B84A1">
                      <wp:simplePos x="0" y="0"/>
                      <wp:positionH relativeFrom="column">
                        <wp:posOffset>261620</wp:posOffset>
                      </wp:positionH>
                      <wp:positionV relativeFrom="paragraph">
                        <wp:posOffset>633730</wp:posOffset>
                      </wp:positionV>
                      <wp:extent cx="69850" cy="63500"/>
                      <wp:effectExtent l="0" t="0" r="25400" b="12700"/>
                      <wp:wrapNone/>
                      <wp:docPr id="934412682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850" cy="635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2ABCC"/>
                              </a:solidFill>
                              <a:ln>
                                <a:solidFill>
                                  <a:srgbClr val="8FB3D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505F075" id="Oval 5" o:spid="_x0000_s1026" style="position:absolute;margin-left:20.6pt;margin-top:49.9pt;width:5.5pt;height: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" fillcolor="#82abcc" strokecolor="#8fb3d1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6908" w:type="dxa"/>
            <w:shd w:val="clear" w:color="auto" w:fill="E9F0F6" w:themeFill="accent1" w:themeFillTint="33"/>
          </w:tcPr>
          <w:p w14:paraId="756210B7" w14:textId="3377513F" w:rsidR="00C15CE3" w:rsidRPr="00F72B44" w:rsidRDefault="00EE4B6D" w:rsidP="00C15CE3">
            <w:pPr>
              <w:pStyle w:val="Heading2"/>
              <w:rPr>
                <w:sz w:val="24"/>
                <w:szCs w:val="24"/>
              </w:rPr>
            </w:pPr>
            <w:r>
              <w:t xml:space="preserve"> </w:t>
            </w:r>
            <w:sdt>
              <w:sdtPr>
                <w:rPr>
                  <w:sz w:val="24"/>
                  <w:szCs w:val="24"/>
                </w:rPr>
                <w:id w:val="-43754799"/>
                <w:placeholder>
                  <w:docPart w:val="C73DF54CE98749C29D0D608656BE8100"/>
                </w:placeholder>
                <w:temporary/>
                <w:showingPlcHdr/>
                <w15:appearance w15:val="hidden"/>
              </w:sdtPr>
              <w:sdtContent>
                <w:r w:rsidRPr="00F72B44">
                  <w:rPr>
                    <w:sz w:val="24"/>
                    <w:szCs w:val="24"/>
                  </w:rPr>
                  <w:t>EDUCATION</w:t>
                </w:r>
              </w:sdtContent>
            </w:sdt>
            <w:r w:rsidRPr="00F72B44">
              <w:rPr>
                <w:sz w:val="24"/>
                <w:szCs w:val="24"/>
              </w:rPr>
              <w:t xml:space="preserve"> </w:t>
            </w:r>
          </w:p>
          <w:p w14:paraId="529E5ACF" w14:textId="77777777" w:rsidR="00B50773" w:rsidRDefault="00B50773" w:rsidP="00B50773"/>
          <w:p w14:paraId="58377F2A" w14:textId="23C0DA29" w:rsidR="00EE4B6D" w:rsidRDefault="00EE4B6D" w:rsidP="003065D8">
            <w:r w:rsidRPr="00F72B44">
              <w:rPr>
                <w:b/>
                <w:bCs/>
                <w:sz w:val="20"/>
                <w:szCs w:val="20"/>
              </w:rPr>
              <w:t>BSc (Hons) in Computing</w:t>
            </w:r>
            <w:r w:rsidRPr="00EE4B6D">
              <w:br/>
            </w:r>
            <w:r w:rsidR="00E557B3">
              <w:rPr>
                <w:sz w:val="20"/>
                <w:szCs w:val="20"/>
              </w:rPr>
              <w:t xml:space="preserve"> </w:t>
            </w:r>
            <w:r w:rsidRPr="00473721">
              <w:t>University of Coventry</w:t>
            </w:r>
            <w:r w:rsidRPr="00EE4B6D">
              <w:br/>
            </w:r>
            <w:r w:rsidR="00E557B3">
              <w:t xml:space="preserve">  </w:t>
            </w:r>
            <w:r w:rsidRPr="00EE4B6D">
              <w:t>Reading</w:t>
            </w:r>
          </w:p>
          <w:p w14:paraId="4764973E" w14:textId="5DFDEC0C" w:rsidR="00EE4B6D" w:rsidRDefault="00EE4B6D" w:rsidP="00EE4B6D"/>
          <w:p w14:paraId="37ED4DB2" w14:textId="110C4608" w:rsidR="00EE4B6D" w:rsidRPr="00EE4B6D" w:rsidRDefault="00EE4B6D" w:rsidP="00EE4B6D"/>
          <w:p w14:paraId="64165E46" w14:textId="3FF8C70E" w:rsidR="00EE4B6D" w:rsidRDefault="003065D8" w:rsidP="00EE4B6D">
            <w:r w:rsidRPr="00F72B44">
              <w:rPr>
                <w:b/>
                <w:bCs/>
                <w:sz w:val="20"/>
                <w:szCs w:val="20"/>
              </w:rPr>
              <w:t>HIGHER NATIONAL DIPLOMA IN SOFTWARE ENGINEERING</w:t>
            </w:r>
            <w:r w:rsidRPr="00EE4B6D">
              <w:t xml:space="preserve"> </w:t>
            </w:r>
            <w:r w:rsidR="00EE4B6D" w:rsidRPr="00EE4B6D">
              <w:br/>
            </w:r>
            <w:r w:rsidR="00E557B3">
              <w:t xml:space="preserve">  </w:t>
            </w:r>
            <w:r w:rsidR="002C36E3">
              <w:t>National Institute of Business Management (NIBM)</w:t>
            </w:r>
            <w:r w:rsidR="00EE4B6D" w:rsidRPr="00EE4B6D">
              <w:br/>
            </w:r>
            <w:r w:rsidR="00E557B3">
              <w:t xml:space="preserve">  </w:t>
            </w:r>
            <w:r w:rsidR="00EE4B6D" w:rsidRPr="00EE4B6D">
              <w:t>Intend to complete</w:t>
            </w:r>
          </w:p>
          <w:p w14:paraId="414270D6" w14:textId="5620BE5C" w:rsidR="002F4A9B" w:rsidRPr="00E6599F" w:rsidRDefault="002F4A9B" w:rsidP="002F4A9B">
            <w:pPr>
              <w:rPr>
                <w:rFonts w:ascii="Arial Rounded MT Bold" w:hAnsi="Arial Rounded MT Bold"/>
              </w:rPr>
            </w:pPr>
            <w:r w:rsidRPr="00EE4B6D">
              <w:br/>
            </w:r>
            <w:r w:rsidRPr="00E6599F">
              <w:rPr>
                <w:rFonts w:ascii="Arial Rounded MT Bold" w:hAnsi="Arial Rounded MT Bold"/>
              </w:rPr>
              <w:t xml:space="preserve">Current GPA:  </w:t>
            </w:r>
            <w:r w:rsidR="001220FD">
              <w:rPr>
                <w:rFonts w:ascii="Arial Rounded MT Bold" w:hAnsi="Arial Rounded MT Bold"/>
              </w:rPr>
              <w:t>3.9</w:t>
            </w:r>
            <w:r w:rsidRPr="00E6599F">
              <w:rPr>
                <w:rFonts w:ascii="Arial Rounded MT Bold" w:hAnsi="Arial Rounded MT Bold"/>
              </w:rPr>
              <w:t xml:space="preserve"> / 4.0</w:t>
            </w:r>
          </w:p>
          <w:p w14:paraId="333CDEF7" w14:textId="77777777" w:rsidR="002F4A9B" w:rsidRDefault="002F4A9B" w:rsidP="00EE4B6D"/>
          <w:p w14:paraId="5EA19DE0" w14:textId="77777777" w:rsidR="00E6599F" w:rsidRPr="00EE4B6D" w:rsidRDefault="00E6599F" w:rsidP="00EE4B6D"/>
          <w:p w14:paraId="1C567BC8" w14:textId="4CA7383C" w:rsidR="003065D8" w:rsidRPr="00F72B44" w:rsidRDefault="003065D8" w:rsidP="00EE4B6D">
            <w:pPr>
              <w:rPr>
                <w:sz w:val="20"/>
                <w:szCs w:val="20"/>
              </w:rPr>
            </w:pPr>
            <w:r w:rsidRPr="00F72B44">
              <w:rPr>
                <w:b/>
                <w:bCs/>
                <w:sz w:val="20"/>
                <w:szCs w:val="20"/>
              </w:rPr>
              <w:t>DIPLOMA IN SOFTWARE ENGINEERING</w:t>
            </w:r>
          </w:p>
          <w:p w14:paraId="5DCABBD8" w14:textId="55630590" w:rsidR="002C36E3" w:rsidRDefault="00E557B3" w:rsidP="00EE4B6D">
            <w:r>
              <w:t xml:space="preserve">  </w:t>
            </w:r>
            <w:r w:rsidR="002C36E3">
              <w:t>National Institute of Business Management (NIBM)</w:t>
            </w:r>
          </w:p>
          <w:p w14:paraId="6B415913" w14:textId="31C325A6" w:rsidR="002C36E3" w:rsidRDefault="002C36E3" w:rsidP="00EE4B6D"/>
          <w:p w14:paraId="38873686" w14:textId="380B9DAB" w:rsidR="002C36E3" w:rsidRDefault="002C36E3" w:rsidP="00EE4B6D"/>
          <w:p w14:paraId="322B8606" w14:textId="4A3FCC54" w:rsidR="002C36E3" w:rsidRPr="00F72B44" w:rsidRDefault="003065D8" w:rsidP="002C36E3">
            <w:pPr>
              <w:pStyle w:val="Heading4"/>
              <w:rPr>
                <w:sz w:val="20"/>
                <w:szCs w:val="20"/>
              </w:rPr>
            </w:pPr>
            <w:r w:rsidRPr="00F72B44">
              <w:rPr>
                <w:sz w:val="20"/>
                <w:szCs w:val="20"/>
              </w:rPr>
              <w:t>GCE Advanced Level</w:t>
            </w:r>
          </w:p>
          <w:p w14:paraId="3ED72890" w14:textId="7CEE7834" w:rsidR="00F72B44" w:rsidRDefault="00E557B3" w:rsidP="00F72B44">
            <w:r>
              <w:t xml:space="preserve">  </w:t>
            </w:r>
            <w:r w:rsidR="00B864DF">
              <w:t>Maliyadewa Boys College</w:t>
            </w:r>
            <w:r w:rsidR="003065D8">
              <w:t>, Kurunegala</w:t>
            </w:r>
            <w:r w:rsidR="00F72B44">
              <w:t xml:space="preserve">       </w:t>
            </w:r>
            <w:r w:rsidR="003065D8">
              <w:t xml:space="preserve"> </w:t>
            </w:r>
            <w:r w:rsidR="00F72B44">
              <w:t xml:space="preserve"> </w:t>
            </w:r>
            <w:r w:rsidR="002F4A9B">
              <w:t xml:space="preserve">  </w:t>
            </w:r>
            <w:r w:rsidR="003065D8">
              <w:t xml:space="preserve"> </w:t>
            </w:r>
            <w:r w:rsidR="00F72B44">
              <w:t xml:space="preserve">| </w:t>
            </w:r>
            <w:r w:rsidR="002F4A9B">
              <w:t xml:space="preserve"> </w:t>
            </w:r>
            <w:r w:rsidR="00F72B44">
              <w:t xml:space="preserve"> 20</w:t>
            </w:r>
            <w:r w:rsidR="00B864DF">
              <w:t>20</w:t>
            </w:r>
          </w:p>
          <w:p w14:paraId="68A71FE6" w14:textId="551B2396" w:rsidR="003E4C20" w:rsidRDefault="00E557B3" w:rsidP="003E4C20">
            <w:r>
              <w:t xml:space="preserve">  </w:t>
            </w:r>
            <w:r w:rsidR="00F72B44">
              <w:t>Physical Science Stream</w:t>
            </w:r>
          </w:p>
          <w:p w14:paraId="574DC64C" w14:textId="77777777" w:rsidR="00F86AEB" w:rsidRDefault="00F86AEB" w:rsidP="003E4C20"/>
          <w:p w14:paraId="60F5BC7C" w14:textId="09FD590C" w:rsidR="00A72AAA" w:rsidRDefault="00FE5E70" w:rsidP="003E4C20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5104" behindDoc="0" locked="0" layoutInCell="1" allowOverlap="1" wp14:anchorId="731807F0" wp14:editId="268E66AD">
                      <wp:simplePos x="0" y="0"/>
                      <wp:positionH relativeFrom="column">
                        <wp:posOffset>1348320</wp:posOffset>
                      </wp:positionH>
                      <wp:positionV relativeFrom="paragraph">
                        <wp:posOffset>589925</wp:posOffset>
                      </wp:positionV>
                      <wp:extent cx="360" cy="360"/>
                      <wp:effectExtent l="38100" t="38100" r="38100" b="38100"/>
                      <wp:wrapNone/>
                      <wp:docPr id="195242027" name="Ink 4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1306AB8" id="Ink 40" o:spid="_x0000_s1026" type="#_x0000_t75" style="position:absolute;margin-left:105.8pt;margin-top:46.1pt;width:.75pt;height: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">
                      <v:imagedata r:id="rId43" o:title=""/>
                    </v:shape>
                  </w:pict>
                </mc:Fallback>
              </mc:AlternateContent>
            </w:r>
          </w:p>
          <w:p w14:paraId="710DF66B" w14:textId="411A857D" w:rsidR="00C15CE3" w:rsidRDefault="00C127BD" w:rsidP="00C15CE3">
            <w:pPr>
              <w:pStyle w:val="Heading2"/>
            </w:pPr>
            <w:r>
              <w:t>PROJECTS</w:t>
            </w:r>
          </w:p>
          <w:p w14:paraId="26E1FF81" w14:textId="77777777" w:rsidR="003616A2" w:rsidRDefault="003616A2" w:rsidP="003616A2">
            <w:pPr>
              <w:pStyle w:val="ListBullet"/>
              <w:numPr>
                <w:ilvl w:val="0"/>
                <w:numId w:val="0"/>
              </w:numPr>
              <w:ind w:left="420" w:hanging="360"/>
              <w:rPr>
                <w:b/>
                <w:bCs/>
                <w:color w:val="auto"/>
              </w:rPr>
            </w:pPr>
          </w:p>
          <w:p w14:paraId="24EDF5FE" w14:textId="5991A1CA" w:rsidR="00043B15" w:rsidRDefault="00060808" w:rsidP="00866B7B">
            <w:pPr>
              <w:pStyle w:val="ListBullet"/>
              <w:numPr>
                <w:ilvl w:val="0"/>
                <w:numId w:val="0"/>
              </w:numPr>
              <w:spacing w:line="276" w:lineRule="auto"/>
              <w:ind w:left="420" w:hanging="360"/>
              <w:rPr>
                <w:color w:val="auto"/>
                <w:sz w:val="16"/>
                <w:szCs w:val="16"/>
              </w:rPr>
            </w:pPr>
            <w:r w:rsidRPr="00060808">
              <w:rPr>
                <w:b/>
                <w:bCs/>
                <w:color w:val="auto"/>
              </w:rPr>
              <w:t>E</w:t>
            </w:r>
            <w:r>
              <w:rPr>
                <w:b/>
                <w:bCs/>
                <w:color w:val="auto"/>
              </w:rPr>
              <w:t xml:space="preserve">COSORT: </w:t>
            </w:r>
            <w:r w:rsidR="003616A2">
              <w:rPr>
                <w:b/>
                <w:bCs/>
                <w:color w:val="auto"/>
              </w:rPr>
              <w:t xml:space="preserve">SMART WASTE DISPOSAL                                       </w:t>
            </w:r>
            <w:r w:rsidR="003616A2">
              <w:rPr>
                <w:color w:val="auto"/>
                <w:sz w:val="16"/>
                <w:szCs w:val="16"/>
              </w:rPr>
              <w:t>May</w:t>
            </w:r>
            <w:r w:rsidR="003616A2" w:rsidRPr="00435229">
              <w:rPr>
                <w:color w:val="auto"/>
                <w:sz w:val="16"/>
                <w:szCs w:val="16"/>
              </w:rPr>
              <w:t xml:space="preserve"> 2024 - </w:t>
            </w:r>
            <w:r w:rsidR="003616A2">
              <w:rPr>
                <w:color w:val="auto"/>
                <w:sz w:val="16"/>
                <w:szCs w:val="16"/>
              </w:rPr>
              <w:t>June</w:t>
            </w:r>
            <w:r w:rsidR="003616A2" w:rsidRPr="00435229">
              <w:rPr>
                <w:color w:val="auto"/>
                <w:sz w:val="16"/>
                <w:szCs w:val="16"/>
              </w:rPr>
              <w:t xml:space="preserve"> 2024</w:t>
            </w:r>
          </w:p>
          <w:p w14:paraId="674156BE" w14:textId="77777777" w:rsidR="00B312E3" w:rsidRDefault="00001C9B" w:rsidP="00E0411E">
            <w:pPr>
              <w:pStyle w:val="ListBullet"/>
              <w:numPr>
                <w:ilvl w:val="0"/>
                <w:numId w:val="0"/>
              </w:numPr>
              <w:ind w:left="420" w:hanging="360"/>
              <w:rPr>
                <w:sz w:val="16"/>
                <w:szCs w:val="16"/>
              </w:rPr>
            </w:pPr>
            <w:r w:rsidRPr="00001C9B">
              <w:rPr>
                <w:sz w:val="16"/>
                <w:szCs w:val="16"/>
              </w:rPr>
              <w:t xml:space="preserve">  </w:t>
            </w:r>
            <w:r w:rsidRPr="00001C9B">
              <w:rPr>
                <w:b/>
                <w:bCs/>
                <w:color w:val="716767" w:themeColor="accent6" w:themeShade="BF"/>
                <w:sz w:val="16"/>
                <w:szCs w:val="16"/>
              </w:rPr>
              <w:t>Task Handled</w:t>
            </w:r>
            <w:r w:rsidRPr="00001C9B">
              <w:rPr>
                <w:sz w:val="16"/>
                <w:szCs w:val="16"/>
              </w:rPr>
              <w:t xml:space="preserve">: Developed an IoT-based waste segregation system to differentiate </w:t>
            </w:r>
          </w:p>
          <w:p w14:paraId="22DE00C5" w14:textId="77777777" w:rsidR="00B312E3" w:rsidRDefault="00B312E3" w:rsidP="00E0411E">
            <w:pPr>
              <w:pStyle w:val="ListBullet"/>
              <w:numPr>
                <w:ilvl w:val="0"/>
                <w:numId w:val="0"/>
              </w:numPr>
              <w:ind w:left="420" w:hanging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</w:t>
            </w:r>
            <w:r w:rsidR="00001C9B" w:rsidRPr="00001C9B">
              <w:rPr>
                <w:sz w:val="16"/>
                <w:szCs w:val="16"/>
              </w:rPr>
              <w:t>between wet and dry waste. System sends notifications via email and mobile app</w:t>
            </w:r>
            <w:r>
              <w:rPr>
                <w:sz w:val="16"/>
                <w:szCs w:val="16"/>
              </w:rPr>
              <w:t xml:space="preserve"> </w:t>
            </w:r>
          </w:p>
          <w:p w14:paraId="59353554" w14:textId="3A2264A7" w:rsidR="00E0411E" w:rsidRPr="00001C9B" w:rsidRDefault="00B312E3" w:rsidP="00E0411E">
            <w:pPr>
              <w:pStyle w:val="ListBullet"/>
              <w:numPr>
                <w:ilvl w:val="0"/>
                <w:numId w:val="0"/>
              </w:numPr>
              <w:ind w:left="420" w:hanging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</w:t>
            </w:r>
            <w:r w:rsidR="00001C9B" w:rsidRPr="00001C9B">
              <w:rPr>
                <w:sz w:val="16"/>
                <w:szCs w:val="16"/>
              </w:rPr>
              <w:t>when bins are full</w:t>
            </w:r>
            <w:r w:rsidR="00001C9B">
              <w:rPr>
                <w:sz w:val="16"/>
                <w:szCs w:val="16"/>
              </w:rPr>
              <w:t xml:space="preserve"> along with LEDs and a buzzer</w:t>
            </w:r>
            <w:r w:rsidR="00001C9B" w:rsidRPr="00001C9B">
              <w:rPr>
                <w:sz w:val="16"/>
                <w:szCs w:val="16"/>
              </w:rPr>
              <w:t>.</w:t>
            </w:r>
          </w:p>
          <w:p w14:paraId="7D270F1D" w14:textId="0C68333F" w:rsidR="00F86AEB" w:rsidRPr="00F86AEB" w:rsidRDefault="00001C9B" w:rsidP="00E0411E">
            <w:pPr>
              <w:pStyle w:val="ListBullet"/>
              <w:numPr>
                <w:ilvl w:val="0"/>
                <w:numId w:val="0"/>
              </w:numPr>
              <w:spacing w:line="276" w:lineRule="auto"/>
              <w:ind w:left="420" w:hanging="360"/>
              <w:rPr>
                <w:rFonts w:asciiTheme="majorHAnsi" w:hAnsiTheme="majorHAnsi"/>
                <w:color w:val="auto"/>
                <w:sz w:val="16"/>
                <w:szCs w:val="16"/>
              </w:rPr>
            </w:pPr>
            <w:r w:rsidRPr="00001C9B">
              <w:rPr>
                <w:color w:val="auto"/>
                <w:sz w:val="16"/>
                <w:szCs w:val="16"/>
              </w:rPr>
              <w:t xml:space="preserve">  </w:t>
            </w:r>
            <w:r w:rsidRPr="00E0411E">
              <w:rPr>
                <w:b/>
                <w:bCs/>
                <w:color w:val="716767" w:themeColor="accent6" w:themeShade="BF"/>
                <w:sz w:val="16"/>
                <w:szCs w:val="16"/>
              </w:rPr>
              <w:t>Technologies Used</w:t>
            </w:r>
            <w:r w:rsidRPr="00001C9B">
              <w:rPr>
                <w:color w:val="auto"/>
                <w:sz w:val="16"/>
                <w:szCs w:val="16"/>
              </w:rPr>
              <w:t xml:space="preserve">: IoT, </w:t>
            </w:r>
            <w:r>
              <w:rPr>
                <w:color w:val="auto"/>
                <w:sz w:val="16"/>
                <w:szCs w:val="16"/>
              </w:rPr>
              <w:t>Blynk</w:t>
            </w:r>
            <w:r w:rsidRPr="00001C9B">
              <w:rPr>
                <w:color w:val="auto"/>
                <w:sz w:val="16"/>
                <w:szCs w:val="16"/>
              </w:rPr>
              <w:t xml:space="preserve">, </w:t>
            </w:r>
            <w:r>
              <w:rPr>
                <w:color w:val="auto"/>
                <w:sz w:val="16"/>
                <w:szCs w:val="16"/>
              </w:rPr>
              <w:t>Arduino</w:t>
            </w:r>
            <w:r w:rsidRPr="00001C9B">
              <w:rPr>
                <w:color w:val="auto"/>
                <w:sz w:val="16"/>
                <w:szCs w:val="16"/>
              </w:rPr>
              <w:t xml:space="preserve">, </w:t>
            </w:r>
            <w:r>
              <w:rPr>
                <w:color w:val="auto"/>
                <w:sz w:val="16"/>
                <w:szCs w:val="16"/>
              </w:rPr>
              <w:t>Firebase</w:t>
            </w:r>
            <w:r w:rsidR="00E0411E">
              <w:rPr>
                <w:color w:val="auto"/>
                <w:sz w:val="16"/>
                <w:szCs w:val="16"/>
              </w:rPr>
              <w:t>, C++</w:t>
            </w:r>
          </w:p>
          <w:p w14:paraId="41C1A60E" w14:textId="77777777" w:rsidR="00060808" w:rsidRDefault="00060808" w:rsidP="0072266E">
            <w:pPr>
              <w:pStyle w:val="ListBullet"/>
              <w:numPr>
                <w:ilvl w:val="0"/>
                <w:numId w:val="0"/>
              </w:numPr>
              <w:spacing w:line="276" w:lineRule="auto"/>
              <w:ind w:left="420" w:hanging="360"/>
              <w:rPr>
                <w:b/>
                <w:bCs/>
                <w:color w:val="auto"/>
              </w:rPr>
            </w:pPr>
          </w:p>
          <w:p w14:paraId="351CDCDD" w14:textId="77777777" w:rsidR="00B312E3" w:rsidRDefault="00B312E3" w:rsidP="0072266E">
            <w:pPr>
              <w:pStyle w:val="ListBullet"/>
              <w:numPr>
                <w:ilvl w:val="0"/>
                <w:numId w:val="0"/>
              </w:numPr>
              <w:spacing w:line="276" w:lineRule="auto"/>
              <w:ind w:left="420" w:hanging="360"/>
              <w:rPr>
                <w:b/>
                <w:bCs/>
                <w:color w:val="auto"/>
              </w:rPr>
            </w:pPr>
          </w:p>
          <w:p w14:paraId="4B364D44" w14:textId="6AA8F13C" w:rsidR="00473721" w:rsidRPr="00473721" w:rsidRDefault="00060808" w:rsidP="0072266E">
            <w:pPr>
              <w:pStyle w:val="ListBullet"/>
              <w:numPr>
                <w:ilvl w:val="0"/>
                <w:numId w:val="0"/>
              </w:numPr>
              <w:spacing w:line="276" w:lineRule="auto"/>
              <w:ind w:left="420" w:hanging="360"/>
              <w:rPr>
                <w:color w:val="auto"/>
                <w:sz w:val="14"/>
                <w:szCs w:val="14"/>
              </w:rPr>
            </w:pPr>
            <w:r>
              <w:rPr>
                <w:b/>
                <w:bCs/>
                <w:color w:val="auto"/>
              </w:rPr>
              <w:t xml:space="preserve">DELIBOT: </w:t>
            </w:r>
            <w:r w:rsidR="00473721" w:rsidRPr="00473721">
              <w:rPr>
                <w:b/>
                <w:bCs/>
                <w:color w:val="auto"/>
              </w:rPr>
              <w:t>URBAN FOOD DELIVERY ROBOT</w:t>
            </w:r>
            <w:r w:rsidR="00473721">
              <w:rPr>
                <w:b/>
                <w:bCs/>
                <w:color w:val="auto"/>
              </w:rPr>
              <w:t xml:space="preserve">    </w:t>
            </w:r>
            <w:r>
              <w:rPr>
                <w:b/>
                <w:bCs/>
                <w:color w:val="auto"/>
              </w:rPr>
              <w:t xml:space="preserve"> </w:t>
            </w:r>
            <w:r w:rsidR="00473721">
              <w:rPr>
                <w:b/>
                <w:bCs/>
                <w:color w:val="auto"/>
              </w:rPr>
              <w:t xml:space="preserve">                 </w:t>
            </w:r>
            <w:r w:rsidR="00473721" w:rsidRPr="00473721">
              <w:rPr>
                <w:color w:val="auto"/>
                <w:sz w:val="16"/>
                <w:szCs w:val="16"/>
              </w:rPr>
              <w:t xml:space="preserve">  </w:t>
            </w:r>
            <w:r w:rsidR="00473721">
              <w:rPr>
                <w:color w:val="auto"/>
                <w:sz w:val="16"/>
                <w:szCs w:val="16"/>
              </w:rPr>
              <w:t xml:space="preserve">     </w:t>
            </w:r>
            <w:r w:rsidR="00473721" w:rsidRPr="00473721">
              <w:rPr>
                <w:color w:val="auto"/>
                <w:sz w:val="16"/>
                <w:szCs w:val="16"/>
              </w:rPr>
              <w:t xml:space="preserve"> </w:t>
            </w:r>
            <w:r w:rsidR="00473721">
              <w:rPr>
                <w:color w:val="auto"/>
                <w:sz w:val="16"/>
                <w:szCs w:val="16"/>
              </w:rPr>
              <w:t xml:space="preserve">  </w:t>
            </w:r>
            <w:r w:rsidR="00435229">
              <w:rPr>
                <w:color w:val="auto"/>
                <w:sz w:val="16"/>
                <w:szCs w:val="16"/>
              </w:rPr>
              <w:t xml:space="preserve"> </w:t>
            </w:r>
            <w:r w:rsidR="00473721">
              <w:rPr>
                <w:color w:val="auto"/>
                <w:sz w:val="16"/>
                <w:szCs w:val="16"/>
              </w:rPr>
              <w:t xml:space="preserve">  </w:t>
            </w:r>
            <w:r w:rsidR="00473721" w:rsidRPr="00435229">
              <w:rPr>
                <w:color w:val="auto"/>
                <w:sz w:val="16"/>
                <w:szCs w:val="16"/>
              </w:rPr>
              <w:t>Mar 2024 - Apr 2024</w:t>
            </w:r>
          </w:p>
          <w:p w14:paraId="6465AEF5" w14:textId="77777777" w:rsidR="00E0411E" w:rsidRDefault="00001C9B" w:rsidP="00001C9B">
            <w:pPr>
              <w:pStyle w:val="ListBullet"/>
              <w:ind w:left="60"/>
              <w:rPr>
                <w:sz w:val="16"/>
                <w:szCs w:val="16"/>
              </w:rPr>
            </w:pPr>
            <w:r w:rsidRPr="00001C9B">
              <w:rPr>
                <w:sz w:val="16"/>
                <w:szCs w:val="16"/>
              </w:rPr>
              <w:t xml:space="preserve">  </w:t>
            </w:r>
            <w:r w:rsidRPr="00001C9B">
              <w:rPr>
                <w:b/>
                <w:bCs/>
                <w:color w:val="716767" w:themeColor="accent6" w:themeShade="BF"/>
                <w:sz w:val="16"/>
                <w:szCs w:val="16"/>
              </w:rPr>
              <w:t>Task Handled</w:t>
            </w:r>
            <w:r w:rsidRPr="00001C9B">
              <w:rPr>
                <w:sz w:val="16"/>
                <w:szCs w:val="16"/>
              </w:rPr>
              <w:t xml:space="preserve">: Designed and built a food delivery robot utilizing image recognition </w:t>
            </w:r>
          </w:p>
          <w:p w14:paraId="51B17F0E" w14:textId="1AA5E3D3" w:rsidR="00E0411E" w:rsidRPr="00001C9B" w:rsidRDefault="00E0411E" w:rsidP="00B312E3">
            <w:pPr>
              <w:pStyle w:val="ListBullet"/>
              <w:numPr>
                <w:ilvl w:val="0"/>
                <w:numId w:val="0"/>
              </w:numPr>
              <w:ind w:left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</w:t>
            </w:r>
            <w:r w:rsidR="00001C9B" w:rsidRPr="00001C9B">
              <w:rPr>
                <w:sz w:val="16"/>
                <w:szCs w:val="16"/>
              </w:rPr>
              <w:t>for indoor navigation. Controlled via a web app over Wi-Fi.</w:t>
            </w:r>
          </w:p>
          <w:p w14:paraId="5040AC71" w14:textId="235F43F6" w:rsidR="00F86AEB" w:rsidRDefault="00001C9B" w:rsidP="00001C9B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16"/>
                <w:szCs w:val="16"/>
              </w:rPr>
            </w:pPr>
            <w:r>
              <w:rPr>
                <w:color w:val="auto"/>
                <w:sz w:val="16"/>
                <w:szCs w:val="16"/>
              </w:rPr>
              <w:t xml:space="preserve"> </w:t>
            </w:r>
            <w:r w:rsidRPr="00E0411E">
              <w:rPr>
                <w:color w:val="716767" w:themeColor="accent6" w:themeShade="BF"/>
                <w:sz w:val="16"/>
                <w:szCs w:val="16"/>
              </w:rPr>
              <w:t xml:space="preserve"> </w:t>
            </w:r>
            <w:r w:rsidR="00B312E3">
              <w:rPr>
                <w:color w:val="716767" w:themeColor="accent6" w:themeShade="BF"/>
                <w:sz w:val="16"/>
                <w:szCs w:val="16"/>
              </w:rPr>
              <w:t xml:space="preserve"> </w:t>
            </w:r>
            <w:r w:rsidRPr="00E0411E">
              <w:rPr>
                <w:b/>
                <w:bCs/>
                <w:color w:val="716767" w:themeColor="accent6" w:themeShade="BF"/>
                <w:sz w:val="16"/>
                <w:szCs w:val="16"/>
              </w:rPr>
              <w:t>Technologies Used</w:t>
            </w:r>
            <w:r w:rsidRPr="00001C9B">
              <w:rPr>
                <w:color w:val="auto"/>
                <w:sz w:val="16"/>
                <w:szCs w:val="16"/>
              </w:rPr>
              <w:t xml:space="preserve">: Arduino, C++, </w:t>
            </w:r>
            <w:r w:rsidR="00E0411E">
              <w:rPr>
                <w:color w:val="auto"/>
                <w:sz w:val="16"/>
                <w:szCs w:val="16"/>
              </w:rPr>
              <w:t>HTML</w:t>
            </w:r>
            <w:r w:rsidRPr="00001C9B">
              <w:rPr>
                <w:color w:val="auto"/>
                <w:sz w:val="16"/>
                <w:szCs w:val="16"/>
              </w:rPr>
              <w:t>, Image Recognition</w:t>
            </w:r>
            <w:r w:rsidR="003848F9">
              <w:rPr>
                <w:color w:val="auto"/>
                <w:sz w:val="16"/>
                <w:szCs w:val="16"/>
              </w:rPr>
              <w:t>(CNN).</w:t>
            </w:r>
          </w:p>
          <w:p w14:paraId="43A4138B" w14:textId="77777777" w:rsidR="00001C9B" w:rsidRDefault="00001C9B" w:rsidP="00001C9B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  <w:p w14:paraId="4060681C" w14:textId="77777777" w:rsidR="00F86AEB" w:rsidRDefault="00F86AEB" w:rsidP="00495FF8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  <w:p w14:paraId="45C0A16B" w14:textId="77777777" w:rsidR="00F86AEB" w:rsidRDefault="00F86AEB" w:rsidP="00495FF8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  <w:p w14:paraId="5B3C9941" w14:textId="5F278A76" w:rsidR="00473721" w:rsidRPr="00473721" w:rsidRDefault="00473721" w:rsidP="0072266E">
            <w:pPr>
              <w:pStyle w:val="ListBullet"/>
              <w:numPr>
                <w:ilvl w:val="0"/>
                <w:numId w:val="0"/>
              </w:numPr>
              <w:spacing w:line="276" w:lineRule="auto"/>
              <w:ind w:left="60"/>
              <w:rPr>
                <w:color w:val="auto"/>
                <w:sz w:val="16"/>
                <w:szCs w:val="16"/>
              </w:rPr>
            </w:pPr>
            <w:r w:rsidRPr="00473721">
              <w:rPr>
                <w:b/>
                <w:bCs/>
                <w:color w:val="auto"/>
              </w:rPr>
              <w:t>LINE FOLLOW</w:t>
            </w:r>
            <w:r>
              <w:rPr>
                <w:b/>
                <w:bCs/>
                <w:color w:val="auto"/>
              </w:rPr>
              <w:t xml:space="preserve">ING AND </w:t>
            </w:r>
            <w:r w:rsidRPr="00473721">
              <w:rPr>
                <w:b/>
                <w:bCs/>
                <w:color w:val="auto"/>
              </w:rPr>
              <w:t>OBSTACLE AVOIDING ROBOT</w:t>
            </w:r>
            <w:r w:rsidRPr="00473721">
              <w:rPr>
                <w:color w:val="auto"/>
                <w:sz w:val="16"/>
                <w:szCs w:val="16"/>
              </w:rPr>
              <w:t xml:space="preserve">  </w:t>
            </w:r>
            <w:r w:rsidR="00435229">
              <w:rPr>
                <w:color w:val="auto"/>
                <w:sz w:val="16"/>
                <w:szCs w:val="16"/>
              </w:rPr>
              <w:t xml:space="preserve">            </w:t>
            </w:r>
            <w:r w:rsidRPr="00473721">
              <w:rPr>
                <w:rFonts w:eastAsiaTheme="minorEastAsia"/>
                <w:color w:val="auto"/>
                <w:sz w:val="16"/>
                <w:szCs w:val="16"/>
                <w:lang w:eastAsia="ja-JP"/>
              </w:rPr>
              <w:t xml:space="preserve"> </w:t>
            </w:r>
            <w:r w:rsidRPr="00435229">
              <w:rPr>
                <w:color w:val="auto"/>
                <w:sz w:val="16"/>
                <w:szCs w:val="16"/>
              </w:rPr>
              <w:t>Feb 2024</w:t>
            </w:r>
            <w:r w:rsidR="00A21016">
              <w:rPr>
                <w:color w:val="auto"/>
                <w:sz w:val="16"/>
                <w:szCs w:val="16"/>
              </w:rPr>
              <w:t xml:space="preserve"> -</w:t>
            </w:r>
            <w:r w:rsidR="00A21016" w:rsidRPr="00435229">
              <w:rPr>
                <w:color w:val="auto"/>
                <w:sz w:val="16"/>
                <w:szCs w:val="16"/>
              </w:rPr>
              <w:t xml:space="preserve"> Feb 2024</w:t>
            </w:r>
          </w:p>
          <w:p w14:paraId="2C4E4579" w14:textId="77777777" w:rsidR="00B312E3" w:rsidRDefault="00E0411E" w:rsidP="00E0411E">
            <w:pPr>
              <w:pStyle w:val="ListBullet"/>
              <w:numPr>
                <w:ilvl w:val="0"/>
                <w:numId w:val="0"/>
              </w:numPr>
              <w:ind w:left="420" w:hanging="360"/>
              <w:rPr>
                <w:sz w:val="16"/>
                <w:szCs w:val="16"/>
              </w:rPr>
            </w:pPr>
            <w:r w:rsidRPr="00E0411E">
              <w:rPr>
                <w:sz w:val="16"/>
                <w:szCs w:val="16"/>
              </w:rPr>
              <w:t xml:space="preserve">  </w:t>
            </w:r>
            <w:r w:rsidRPr="00E0411E">
              <w:rPr>
                <w:b/>
                <w:bCs/>
                <w:color w:val="716767" w:themeColor="accent6" w:themeShade="BF"/>
                <w:sz w:val="16"/>
                <w:szCs w:val="16"/>
              </w:rPr>
              <w:t>Task Handled</w:t>
            </w:r>
            <w:r w:rsidRPr="00E0411E">
              <w:rPr>
                <w:sz w:val="16"/>
                <w:szCs w:val="16"/>
              </w:rPr>
              <w:t xml:space="preserve">: Engineered a robot capable of following a designated path while </w:t>
            </w:r>
          </w:p>
          <w:p w14:paraId="6CD066F1" w14:textId="60559919" w:rsidR="00E0411E" w:rsidRPr="00E0411E" w:rsidRDefault="00B312E3" w:rsidP="00E0411E">
            <w:pPr>
              <w:pStyle w:val="ListBullet"/>
              <w:numPr>
                <w:ilvl w:val="0"/>
                <w:numId w:val="0"/>
              </w:numPr>
              <w:ind w:left="420" w:hanging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</w:t>
            </w:r>
            <w:r w:rsidR="00E0411E" w:rsidRPr="00E0411E">
              <w:rPr>
                <w:sz w:val="16"/>
                <w:szCs w:val="16"/>
              </w:rPr>
              <w:t>avoiding obstacles.</w:t>
            </w:r>
          </w:p>
          <w:p w14:paraId="33B1B49C" w14:textId="59667733" w:rsidR="00060808" w:rsidRDefault="00E0411E" w:rsidP="00E0411E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16"/>
                <w:szCs w:val="16"/>
              </w:rPr>
            </w:pPr>
            <w:r>
              <w:rPr>
                <w:color w:val="auto"/>
                <w:sz w:val="16"/>
                <w:szCs w:val="16"/>
              </w:rPr>
              <w:t xml:space="preserve"> </w:t>
            </w:r>
            <w:r w:rsidRPr="00E0411E">
              <w:rPr>
                <w:color w:val="auto"/>
                <w:sz w:val="16"/>
                <w:szCs w:val="16"/>
              </w:rPr>
              <w:t xml:space="preserve">  </w:t>
            </w:r>
            <w:r w:rsidRPr="00E0411E">
              <w:rPr>
                <w:b/>
                <w:bCs/>
                <w:color w:val="716767" w:themeColor="accent6" w:themeShade="BF"/>
                <w:sz w:val="16"/>
                <w:szCs w:val="16"/>
              </w:rPr>
              <w:t>Technologies Used</w:t>
            </w:r>
            <w:r w:rsidRPr="00E0411E">
              <w:rPr>
                <w:color w:val="auto"/>
                <w:sz w:val="16"/>
                <w:szCs w:val="16"/>
              </w:rPr>
              <w:t>: Arduino</w:t>
            </w:r>
            <w:r>
              <w:rPr>
                <w:color w:val="auto"/>
                <w:sz w:val="16"/>
                <w:szCs w:val="16"/>
              </w:rPr>
              <w:t>, C++</w:t>
            </w:r>
            <w:r w:rsidRPr="00E0411E">
              <w:rPr>
                <w:color w:val="auto"/>
                <w:sz w:val="16"/>
                <w:szCs w:val="16"/>
              </w:rPr>
              <w:t>.</w:t>
            </w:r>
          </w:p>
          <w:p w14:paraId="475DF5D3" w14:textId="77777777" w:rsidR="00F86AEB" w:rsidRDefault="00F86AEB" w:rsidP="0072266E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16"/>
                <w:szCs w:val="16"/>
              </w:rPr>
            </w:pPr>
          </w:p>
          <w:p w14:paraId="056EF44C" w14:textId="77777777" w:rsidR="00060808" w:rsidRDefault="00060808" w:rsidP="0072266E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  <w:p w14:paraId="540F0431" w14:textId="6210C308" w:rsidR="00A21016" w:rsidRDefault="00060808" w:rsidP="0072266E">
            <w:pPr>
              <w:pStyle w:val="ListBullet"/>
              <w:numPr>
                <w:ilvl w:val="0"/>
                <w:numId w:val="0"/>
              </w:numPr>
              <w:spacing w:line="276" w:lineRule="auto"/>
              <w:ind w:left="60"/>
              <w:rPr>
                <w:color w:val="auto"/>
                <w:sz w:val="16"/>
                <w:szCs w:val="16"/>
              </w:rPr>
            </w:pPr>
            <w:r>
              <w:rPr>
                <w:b/>
                <w:bCs/>
                <w:color w:val="auto"/>
              </w:rPr>
              <w:t xml:space="preserve">STELLAR SYNC: </w:t>
            </w:r>
            <w:r w:rsidR="00435229" w:rsidRPr="00435229">
              <w:rPr>
                <w:b/>
                <w:bCs/>
                <w:color w:val="auto"/>
              </w:rPr>
              <w:t>WEB CHAT APP</w:t>
            </w:r>
            <w:r w:rsidR="00435229">
              <w:rPr>
                <w:b/>
                <w:bCs/>
                <w:color w:val="auto"/>
              </w:rPr>
              <w:t xml:space="preserve">           </w:t>
            </w:r>
            <w:r>
              <w:rPr>
                <w:b/>
                <w:bCs/>
                <w:color w:val="auto"/>
              </w:rPr>
              <w:t xml:space="preserve"> </w:t>
            </w:r>
            <w:r w:rsidR="00435229">
              <w:rPr>
                <w:b/>
                <w:bCs/>
                <w:color w:val="auto"/>
              </w:rPr>
              <w:t xml:space="preserve">                                     </w:t>
            </w:r>
            <w:r w:rsidR="00435229" w:rsidRPr="00435229">
              <w:rPr>
                <w:rFonts w:eastAsiaTheme="minorEastAsia"/>
                <w:color w:val="auto"/>
                <w:lang w:eastAsia="ja-JP"/>
              </w:rPr>
              <w:t xml:space="preserve"> </w:t>
            </w:r>
            <w:r w:rsidR="00435229" w:rsidRPr="00435229">
              <w:rPr>
                <w:color w:val="auto"/>
                <w:sz w:val="16"/>
                <w:szCs w:val="16"/>
              </w:rPr>
              <w:t>Jan 2024 - Feb 2024</w:t>
            </w:r>
          </w:p>
          <w:p w14:paraId="0800F7A9" w14:textId="77777777" w:rsidR="00E0411E" w:rsidRDefault="00E0411E" w:rsidP="00E0411E">
            <w:pPr>
              <w:pStyle w:val="ListBullet"/>
              <w:numPr>
                <w:ilvl w:val="0"/>
                <w:numId w:val="0"/>
              </w:numPr>
              <w:ind w:left="60"/>
              <w:rPr>
                <w:sz w:val="16"/>
                <w:szCs w:val="16"/>
              </w:rPr>
            </w:pPr>
            <w:r w:rsidRPr="00E0411E">
              <w:rPr>
                <w:sz w:val="16"/>
                <w:szCs w:val="16"/>
              </w:rPr>
              <w:t xml:space="preserve">  </w:t>
            </w:r>
            <w:r w:rsidRPr="00E0411E">
              <w:rPr>
                <w:b/>
                <w:bCs/>
                <w:color w:val="716767" w:themeColor="accent6" w:themeShade="BF"/>
                <w:sz w:val="16"/>
                <w:szCs w:val="16"/>
              </w:rPr>
              <w:t>Task Handled</w:t>
            </w:r>
            <w:r w:rsidRPr="00E0411E">
              <w:rPr>
                <w:sz w:val="16"/>
                <w:szCs w:val="16"/>
              </w:rPr>
              <w:t>: Developed a secure chat application featuring end-to-end</w:t>
            </w:r>
          </w:p>
          <w:p w14:paraId="6C4C59CA" w14:textId="5C3C1510" w:rsidR="00E0411E" w:rsidRPr="00E0411E" w:rsidRDefault="00E0411E" w:rsidP="00E0411E">
            <w:pPr>
              <w:pStyle w:val="ListBullet"/>
              <w:numPr>
                <w:ilvl w:val="0"/>
                <w:numId w:val="0"/>
              </w:numPr>
              <w:ind w:left="60"/>
              <w:rPr>
                <w:sz w:val="16"/>
                <w:szCs w:val="16"/>
              </w:rPr>
            </w:pPr>
            <w:r w:rsidRPr="00E0411E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    </w:t>
            </w:r>
            <w:r w:rsidRPr="00E0411E">
              <w:rPr>
                <w:sz w:val="16"/>
                <w:szCs w:val="16"/>
              </w:rPr>
              <w:t>encryption, real-time messaging, and notifications.</w:t>
            </w:r>
          </w:p>
          <w:p w14:paraId="32561AF1" w14:textId="3A6D0A4A" w:rsidR="00060808" w:rsidRDefault="00E0411E" w:rsidP="00E0411E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16"/>
                <w:szCs w:val="16"/>
              </w:rPr>
            </w:pPr>
            <w:r>
              <w:rPr>
                <w:color w:val="auto"/>
                <w:sz w:val="16"/>
                <w:szCs w:val="16"/>
              </w:rPr>
              <w:t xml:space="preserve"> </w:t>
            </w:r>
            <w:r w:rsidRPr="00E0411E">
              <w:rPr>
                <w:color w:val="auto"/>
                <w:sz w:val="16"/>
                <w:szCs w:val="16"/>
              </w:rPr>
              <w:t xml:space="preserve">  </w:t>
            </w:r>
            <w:r w:rsidRPr="00E0411E">
              <w:rPr>
                <w:b/>
                <w:bCs/>
                <w:color w:val="716767" w:themeColor="accent6" w:themeShade="BF"/>
                <w:sz w:val="16"/>
                <w:szCs w:val="16"/>
              </w:rPr>
              <w:t>Technologies Used</w:t>
            </w:r>
            <w:r w:rsidRPr="00E0411E">
              <w:rPr>
                <w:color w:val="auto"/>
                <w:sz w:val="16"/>
                <w:szCs w:val="16"/>
              </w:rPr>
              <w:t>: Spring Boot, MongoExpress</w:t>
            </w:r>
            <w:r>
              <w:rPr>
                <w:color w:val="auto"/>
                <w:sz w:val="16"/>
                <w:szCs w:val="16"/>
              </w:rPr>
              <w:t>, Java, Websocket</w:t>
            </w:r>
            <w:r w:rsidRPr="00E0411E">
              <w:rPr>
                <w:color w:val="auto"/>
                <w:sz w:val="16"/>
                <w:szCs w:val="16"/>
              </w:rPr>
              <w:t>.</w:t>
            </w:r>
          </w:p>
          <w:p w14:paraId="1FBB22D3" w14:textId="77777777" w:rsidR="00E0411E" w:rsidRDefault="00E0411E" w:rsidP="00E0411E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16"/>
                <w:szCs w:val="16"/>
              </w:rPr>
            </w:pPr>
          </w:p>
          <w:p w14:paraId="0352F222" w14:textId="77777777" w:rsidR="00E0411E" w:rsidRDefault="00E0411E" w:rsidP="00E0411E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16"/>
                <w:szCs w:val="16"/>
              </w:rPr>
            </w:pPr>
          </w:p>
          <w:p w14:paraId="057C3A30" w14:textId="0F771B5E" w:rsidR="00A21016" w:rsidRDefault="00060808" w:rsidP="0072266E">
            <w:pPr>
              <w:pStyle w:val="ListBullet"/>
              <w:numPr>
                <w:ilvl w:val="0"/>
                <w:numId w:val="0"/>
              </w:numPr>
              <w:spacing w:line="276" w:lineRule="auto"/>
              <w:ind w:left="60"/>
              <w:rPr>
                <w:color w:val="auto"/>
                <w:sz w:val="16"/>
                <w:szCs w:val="16"/>
              </w:rPr>
            </w:pPr>
            <w:r>
              <w:rPr>
                <w:b/>
                <w:bCs/>
                <w:color w:val="auto"/>
              </w:rPr>
              <w:t xml:space="preserve">ASL GESTURE RECOGNITION SOFTWARE  </w:t>
            </w:r>
            <w:r w:rsidR="00A21016">
              <w:rPr>
                <w:b/>
                <w:bCs/>
                <w:color w:val="auto"/>
                <w:sz w:val="16"/>
                <w:szCs w:val="16"/>
              </w:rPr>
              <w:t xml:space="preserve">                                  </w:t>
            </w:r>
            <w:r w:rsidR="00A21016" w:rsidRPr="00A21016">
              <w:rPr>
                <w:rFonts w:eastAsiaTheme="minorEastAsia"/>
                <w:color w:val="auto"/>
                <w:lang w:eastAsia="ja-JP"/>
              </w:rPr>
              <w:t xml:space="preserve"> </w:t>
            </w:r>
            <w:r w:rsidR="00A21016" w:rsidRPr="00A21016">
              <w:rPr>
                <w:color w:val="auto"/>
                <w:sz w:val="16"/>
                <w:szCs w:val="16"/>
              </w:rPr>
              <w:t>Dec 2023</w:t>
            </w:r>
            <w:r w:rsidR="00A21016">
              <w:rPr>
                <w:color w:val="auto"/>
                <w:sz w:val="16"/>
                <w:szCs w:val="16"/>
              </w:rPr>
              <w:t xml:space="preserve"> - </w:t>
            </w:r>
            <w:r w:rsidR="00A21016" w:rsidRPr="00A21016">
              <w:rPr>
                <w:color w:val="auto"/>
                <w:sz w:val="16"/>
                <w:szCs w:val="16"/>
              </w:rPr>
              <w:t>Dec 2023</w:t>
            </w:r>
          </w:p>
          <w:p w14:paraId="5EEF09E0" w14:textId="210FC9CC" w:rsidR="00B312E3" w:rsidRPr="00B312E3" w:rsidRDefault="00B312E3" w:rsidP="00B312E3">
            <w:pPr>
              <w:pStyle w:val="ListBullet"/>
              <w:ind w:left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r w:rsidRPr="00B312E3">
              <w:rPr>
                <w:sz w:val="16"/>
                <w:szCs w:val="16"/>
              </w:rPr>
              <w:t xml:space="preserve"> </w:t>
            </w:r>
            <w:r>
              <w:rPr>
                <w:sz w:val="16"/>
                <w:szCs w:val="16"/>
              </w:rPr>
              <w:t xml:space="preserve"> </w:t>
            </w:r>
            <w:r w:rsidRPr="00B312E3">
              <w:rPr>
                <w:b/>
                <w:bCs/>
                <w:sz w:val="16"/>
                <w:szCs w:val="16"/>
              </w:rPr>
              <w:t>Task Handled</w:t>
            </w:r>
            <w:r w:rsidRPr="00B312E3">
              <w:rPr>
                <w:sz w:val="16"/>
                <w:szCs w:val="16"/>
              </w:rPr>
              <w:t>: Created a deep learning model to recognize ASL gestures.</w:t>
            </w:r>
          </w:p>
          <w:p w14:paraId="24AD04A1" w14:textId="5988D490" w:rsidR="00E0411E" w:rsidRDefault="00B312E3" w:rsidP="00B312E3">
            <w:pPr>
              <w:pStyle w:val="ListBullet"/>
              <w:numPr>
                <w:ilvl w:val="0"/>
                <w:numId w:val="0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 w:rsidRPr="00B312E3">
              <w:rPr>
                <w:sz w:val="16"/>
                <w:szCs w:val="16"/>
              </w:rPr>
              <w:t xml:space="preserve">  </w:t>
            </w:r>
            <w:r w:rsidRPr="00B312E3">
              <w:rPr>
                <w:b/>
                <w:bCs/>
                <w:sz w:val="16"/>
                <w:szCs w:val="16"/>
              </w:rPr>
              <w:t>Technologies Used</w:t>
            </w:r>
            <w:r w:rsidRPr="00B312E3">
              <w:rPr>
                <w:sz w:val="16"/>
                <w:szCs w:val="16"/>
              </w:rPr>
              <w:t>: Python, Convolutional Neural Network (CNN).</w:t>
            </w:r>
          </w:p>
          <w:p w14:paraId="671C14F2" w14:textId="77777777" w:rsidR="00B312E3" w:rsidRDefault="00B312E3" w:rsidP="00B312E3">
            <w:pPr>
              <w:pStyle w:val="ListBullet"/>
              <w:numPr>
                <w:ilvl w:val="0"/>
                <w:numId w:val="0"/>
              </w:numPr>
              <w:rPr>
                <w:sz w:val="16"/>
                <w:szCs w:val="16"/>
              </w:rPr>
            </w:pPr>
          </w:p>
          <w:p w14:paraId="3C1D7801" w14:textId="77777777" w:rsidR="00B312E3" w:rsidRDefault="00B312E3" w:rsidP="00B312E3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16"/>
                <w:szCs w:val="16"/>
              </w:rPr>
            </w:pPr>
          </w:p>
          <w:p w14:paraId="6933763C" w14:textId="01042EFA" w:rsidR="00A21016" w:rsidRDefault="00495FF8" w:rsidP="0072266E">
            <w:pPr>
              <w:pStyle w:val="ListBullet"/>
              <w:numPr>
                <w:ilvl w:val="0"/>
                <w:numId w:val="0"/>
              </w:numPr>
              <w:spacing w:line="276" w:lineRule="auto"/>
              <w:ind w:left="60"/>
              <w:rPr>
                <w:color w:val="auto"/>
                <w:sz w:val="16"/>
                <w:szCs w:val="16"/>
              </w:rPr>
            </w:pPr>
            <w:r>
              <w:rPr>
                <w:b/>
                <w:bCs/>
                <w:color w:val="auto"/>
              </w:rPr>
              <w:t xml:space="preserve">RECIPE PORTAL </w:t>
            </w:r>
            <w:r w:rsidR="00A21016" w:rsidRPr="00DF3800">
              <w:rPr>
                <w:b/>
                <w:bCs/>
                <w:color w:val="auto"/>
              </w:rPr>
              <w:t xml:space="preserve">REST API      </w:t>
            </w:r>
            <w:r>
              <w:rPr>
                <w:b/>
                <w:bCs/>
                <w:color w:val="auto"/>
              </w:rPr>
              <w:t xml:space="preserve"> </w:t>
            </w:r>
            <w:r w:rsidR="00A21016" w:rsidRPr="00DF3800">
              <w:rPr>
                <w:b/>
                <w:bCs/>
                <w:color w:val="auto"/>
              </w:rPr>
              <w:t xml:space="preserve">                                                    </w:t>
            </w:r>
            <w:r w:rsidR="00A21016" w:rsidRPr="00DF3800">
              <w:rPr>
                <w:rFonts w:eastAsiaTheme="minorEastAsia"/>
                <w:color w:val="auto"/>
                <w:lang w:eastAsia="ja-JP"/>
              </w:rPr>
              <w:t xml:space="preserve"> </w:t>
            </w:r>
            <w:r w:rsidR="00A21016" w:rsidRPr="00A21016">
              <w:rPr>
                <w:color w:val="auto"/>
                <w:sz w:val="16"/>
                <w:szCs w:val="16"/>
              </w:rPr>
              <w:t>Sep 2023 - Sep 2023</w:t>
            </w:r>
          </w:p>
          <w:p w14:paraId="0482DC53" w14:textId="77777777" w:rsidR="00B312E3" w:rsidRDefault="00B312E3" w:rsidP="00B312E3">
            <w:pPr>
              <w:pStyle w:val="ListBullet"/>
              <w:ind w:left="60"/>
              <w:rPr>
                <w:sz w:val="16"/>
                <w:szCs w:val="16"/>
              </w:rPr>
            </w:pPr>
            <w:r w:rsidRPr="00E0411E">
              <w:rPr>
                <w:sz w:val="16"/>
                <w:szCs w:val="16"/>
              </w:rPr>
              <w:t xml:space="preserve">  </w:t>
            </w:r>
            <w:r w:rsidRPr="00E0411E">
              <w:rPr>
                <w:b/>
                <w:bCs/>
                <w:sz w:val="16"/>
                <w:szCs w:val="16"/>
              </w:rPr>
              <w:t>Task Handled</w:t>
            </w:r>
            <w:r w:rsidRPr="00E0411E">
              <w:rPr>
                <w:sz w:val="16"/>
                <w:szCs w:val="16"/>
              </w:rPr>
              <w:t xml:space="preserve">: Designed and implemented a REST API for a recipe portal, </w:t>
            </w:r>
            <w:r>
              <w:rPr>
                <w:sz w:val="16"/>
                <w:szCs w:val="16"/>
              </w:rPr>
              <w:t xml:space="preserve"> </w:t>
            </w:r>
          </w:p>
          <w:p w14:paraId="2B4B1373" w14:textId="1DC00516" w:rsidR="00B312E3" w:rsidRPr="00E0411E" w:rsidRDefault="00B312E3" w:rsidP="00B312E3">
            <w:pPr>
              <w:pStyle w:val="ListBullet"/>
              <w:numPr>
                <w:ilvl w:val="0"/>
                <w:numId w:val="0"/>
              </w:numPr>
              <w:ind w:left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</w:t>
            </w:r>
            <w:r w:rsidRPr="00E0411E">
              <w:rPr>
                <w:sz w:val="16"/>
                <w:szCs w:val="16"/>
              </w:rPr>
              <w:t>enhancing user experience.</w:t>
            </w:r>
          </w:p>
          <w:p w14:paraId="7A35FE90" w14:textId="77777777" w:rsidR="00B312E3" w:rsidRDefault="00B312E3" w:rsidP="00B312E3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16"/>
                <w:szCs w:val="16"/>
              </w:rPr>
            </w:pPr>
            <w:r>
              <w:rPr>
                <w:color w:val="auto"/>
                <w:sz w:val="16"/>
                <w:szCs w:val="16"/>
              </w:rPr>
              <w:t xml:space="preserve">  </w:t>
            </w:r>
            <w:r w:rsidRPr="00E0411E">
              <w:rPr>
                <w:color w:val="auto"/>
                <w:sz w:val="16"/>
                <w:szCs w:val="16"/>
              </w:rPr>
              <w:t xml:space="preserve">  </w:t>
            </w:r>
            <w:r w:rsidRPr="00B312E3">
              <w:rPr>
                <w:b/>
                <w:bCs/>
                <w:color w:val="716767" w:themeColor="accent6" w:themeShade="BF"/>
                <w:sz w:val="16"/>
                <w:szCs w:val="16"/>
              </w:rPr>
              <w:t>Technologies Used</w:t>
            </w:r>
            <w:r w:rsidRPr="00E0411E">
              <w:rPr>
                <w:color w:val="auto"/>
                <w:sz w:val="16"/>
                <w:szCs w:val="16"/>
              </w:rPr>
              <w:t xml:space="preserve">: Spring Boot, </w:t>
            </w:r>
            <w:r>
              <w:rPr>
                <w:color w:val="auto"/>
                <w:sz w:val="16"/>
                <w:szCs w:val="16"/>
              </w:rPr>
              <w:t>Java, Postman, MySQL.</w:t>
            </w:r>
          </w:p>
          <w:p w14:paraId="7394EA19" w14:textId="77777777" w:rsidR="00F86AEB" w:rsidRDefault="00F86AEB" w:rsidP="0072266E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16"/>
                <w:szCs w:val="16"/>
              </w:rPr>
            </w:pPr>
          </w:p>
          <w:p w14:paraId="2CFCCA26" w14:textId="61C4769B" w:rsidR="00060808" w:rsidRDefault="00495FF8" w:rsidP="0072266E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16"/>
                <w:szCs w:val="16"/>
              </w:rPr>
            </w:pPr>
            <w:r w:rsidRPr="00495FF8">
              <w:rPr>
                <w:color w:val="auto"/>
                <w:sz w:val="16"/>
                <w:szCs w:val="16"/>
              </w:rPr>
              <w:t xml:space="preserve"> </w:t>
            </w:r>
          </w:p>
          <w:p w14:paraId="26761C24" w14:textId="652BADF6" w:rsidR="00A21016" w:rsidRDefault="00495FF8" w:rsidP="0072266E">
            <w:pPr>
              <w:pStyle w:val="ListBullet"/>
              <w:numPr>
                <w:ilvl w:val="0"/>
                <w:numId w:val="0"/>
              </w:numPr>
              <w:spacing w:line="276" w:lineRule="auto"/>
              <w:ind w:left="60"/>
              <w:rPr>
                <w:color w:val="auto"/>
                <w:sz w:val="16"/>
                <w:szCs w:val="16"/>
              </w:rPr>
            </w:pPr>
            <w:r>
              <w:rPr>
                <w:b/>
                <w:bCs/>
                <w:color w:val="auto"/>
              </w:rPr>
              <w:t xml:space="preserve">WPL HARDWARE: DYNAMIC WEB </w:t>
            </w:r>
            <w:r w:rsidR="00A21016" w:rsidRPr="00DF3800">
              <w:rPr>
                <w:b/>
                <w:bCs/>
                <w:color w:val="auto"/>
              </w:rPr>
              <w:t>APP</w:t>
            </w:r>
            <w:r>
              <w:rPr>
                <w:b/>
                <w:bCs/>
                <w:color w:val="auto"/>
              </w:rPr>
              <w:t xml:space="preserve"> </w:t>
            </w:r>
            <w:r w:rsidR="00A21016" w:rsidRPr="00DF3800">
              <w:rPr>
                <w:b/>
                <w:bCs/>
                <w:color w:val="auto"/>
              </w:rPr>
              <w:t xml:space="preserve"> DEVELOPMENT </w:t>
            </w:r>
            <w:r>
              <w:rPr>
                <w:b/>
                <w:bCs/>
                <w:color w:val="auto"/>
              </w:rPr>
              <w:t xml:space="preserve">            </w:t>
            </w:r>
            <w:r w:rsidR="00A21016" w:rsidRPr="00A21016">
              <w:rPr>
                <w:color w:val="auto"/>
                <w:sz w:val="16"/>
                <w:szCs w:val="16"/>
              </w:rPr>
              <w:t>Jul 2023 - Aug 2023</w:t>
            </w:r>
          </w:p>
          <w:p w14:paraId="15A07752" w14:textId="77777777" w:rsidR="00B312E3" w:rsidRDefault="00B312E3" w:rsidP="00B312E3">
            <w:pPr>
              <w:pStyle w:val="ListBullet"/>
              <w:numPr>
                <w:ilvl w:val="0"/>
                <w:numId w:val="0"/>
              </w:numPr>
              <w:ind w:left="420" w:hanging="360"/>
              <w:rPr>
                <w:sz w:val="16"/>
                <w:szCs w:val="16"/>
              </w:rPr>
            </w:pPr>
            <w:r w:rsidRPr="00B312E3">
              <w:rPr>
                <w:sz w:val="16"/>
                <w:szCs w:val="16"/>
              </w:rPr>
              <w:t xml:space="preserve">  </w:t>
            </w:r>
            <w:r w:rsidRPr="00B312E3">
              <w:rPr>
                <w:b/>
                <w:bCs/>
                <w:sz w:val="16"/>
                <w:szCs w:val="16"/>
              </w:rPr>
              <w:t>Task Handled</w:t>
            </w:r>
            <w:r w:rsidRPr="00B312E3">
              <w:rPr>
                <w:sz w:val="16"/>
                <w:szCs w:val="16"/>
              </w:rPr>
              <w:t>: Developed an interactive and dynamic website with an interactive</w:t>
            </w:r>
            <w:r>
              <w:rPr>
                <w:sz w:val="16"/>
                <w:szCs w:val="16"/>
              </w:rPr>
              <w:t xml:space="preserve">  </w:t>
            </w:r>
          </w:p>
          <w:p w14:paraId="390279CD" w14:textId="23FD3722" w:rsidR="00B312E3" w:rsidRPr="00B312E3" w:rsidRDefault="00B312E3" w:rsidP="00B312E3">
            <w:pPr>
              <w:pStyle w:val="ListBullet"/>
              <w:numPr>
                <w:ilvl w:val="0"/>
                <w:numId w:val="0"/>
              </w:numPr>
              <w:ind w:left="420" w:hanging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</w:t>
            </w:r>
            <w:r w:rsidRPr="00B312E3">
              <w:rPr>
                <w:sz w:val="16"/>
                <w:szCs w:val="16"/>
              </w:rPr>
              <w:t>cart, animations, and WhatsApp integration.</w:t>
            </w:r>
          </w:p>
          <w:p w14:paraId="4C8A53AB" w14:textId="77777777" w:rsidR="003848F9" w:rsidRDefault="00B312E3" w:rsidP="00B312E3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16"/>
                <w:szCs w:val="16"/>
              </w:rPr>
            </w:pPr>
            <w:r>
              <w:rPr>
                <w:color w:val="auto"/>
                <w:sz w:val="16"/>
                <w:szCs w:val="16"/>
              </w:rPr>
              <w:t xml:space="preserve"> </w:t>
            </w:r>
            <w:r w:rsidRPr="00B312E3">
              <w:rPr>
                <w:color w:val="auto"/>
                <w:sz w:val="16"/>
                <w:szCs w:val="16"/>
              </w:rPr>
              <w:t xml:space="preserve"> </w:t>
            </w:r>
            <w:r>
              <w:rPr>
                <w:color w:val="auto"/>
                <w:sz w:val="16"/>
                <w:szCs w:val="16"/>
              </w:rPr>
              <w:t xml:space="preserve"> </w:t>
            </w:r>
            <w:r w:rsidRPr="00B312E3">
              <w:rPr>
                <w:b/>
                <w:bCs/>
                <w:color w:val="716767" w:themeColor="accent6" w:themeShade="BF"/>
                <w:sz w:val="16"/>
                <w:szCs w:val="16"/>
              </w:rPr>
              <w:t>Technologies Used</w:t>
            </w:r>
            <w:r w:rsidRPr="00B312E3">
              <w:rPr>
                <w:color w:val="auto"/>
                <w:sz w:val="16"/>
                <w:szCs w:val="16"/>
              </w:rPr>
              <w:t xml:space="preserve">: </w:t>
            </w:r>
            <w:r>
              <w:rPr>
                <w:color w:val="auto"/>
                <w:sz w:val="16"/>
                <w:szCs w:val="16"/>
              </w:rPr>
              <w:t>PHP</w:t>
            </w:r>
            <w:r w:rsidRPr="00B312E3">
              <w:rPr>
                <w:color w:val="auto"/>
                <w:sz w:val="16"/>
                <w:szCs w:val="16"/>
              </w:rPr>
              <w:t xml:space="preserve">, </w:t>
            </w:r>
            <w:r>
              <w:rPr>
                <w:color w:val="auto"/>
                <w:sz w:val="16"/>
                <w:szCs w:val="16"/>
              </w:rPr>
              <w:t>HTML</w:t>
            </w:r>
            <w:r w:rsidR="003848F9">
              <w:rPr>
                <w:color w:val="auto"/>
                <w:sz w:val="16"/>
                <w:szCs w:val="16"/>
              </w:rPr>
              <w:t>, Bootstrap, CSS</w:t>
            </w:r>
            <w:r>
              <w:rPr>
                <w:color w:val="auto"/>
                <w:sz w:val="16"/>
                <w:szCs w:val="16"/>
              </w:rPr>
              <w:t>, XAMPP</w:t>
            </w:r>
            <w:r w:rsidRPr="00B312E3">
              <w:rPr>
                <w:color w:val="auto"/>
                <w:sz w:val="16"/>
                <w:szCs w:val="16"/>
              </w:rPr>
              <w:t xml:space="preserve">, </w:t>
            </w:r>
            <w:r>
              <w:rPr>
                <w:color w:val="auto"/>
                <w:sz w:val="16"/>
                <w:szCs w:val="16"/>
              </w:rPr>
              <w:t>MySQL</w:t>
            </w:r>
            <w:r w:rsidRPr="00B312E3">
              <w:rPr>
                <w:color w:val="auto"/>
                <w:sz w:val="16"/>
                <w:szCs w:val="16"/>
              </w:rPr>
              <w:t xml:space="preserve">, WhatsApp </w:t>
            </w:r>
            <w:r w:rsidR="003848F9">
              <w:rPr>
                <w:color w:val="auto"/>
                <w:sz w:val="16"/>
                <w:szCs w:val="16"/>
              </w:rPr>
              <w:t xml:space="preserve"> </w:t>
            </w:r>
          </w:p>
          <w:p w14:paraId="621E05F3" w14:textId="474D3B06" w:rsidR="00F86AEB" w:rsidRDefault="003848F9" w:rsidP="00B312E3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16"/>
                <w:szCs w:val="16"/>
              </w:rPr>
            </w:pPr>
            <w:r>
              <w:rPr>
                <w:color w:val="auto"/>
                <w:sz w:val="16"/>
                <w:szCs w:val="16"/>
              </w:rPr>
              <w:t xml:space="preserve">      </w:t>
            </w:r>
            <w:r w:rsidR="00B312E3" w:rsidRPr="00B312E3">
              <w:rPr>
                <w:color w:val="auto"/>
                <w:sz w:val="16"/>
                <w:szCs w:val="16"/>
              </w:rPr>
              <w:t>Integration.</w:t>
            </w:r>
          </w:p>
          <w:p w14:paraId="733C3635" w14:textId="77777777" w:rsidR="00B312E3" w:rsidRDefault="00B312E3" w:rsidP="00B312E3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16"/>
                <w:szCs w:val="16"/>
              </w:rPr>
            </w:pPr>
          </w:p>
          <w:p w14:paraId="07A53BCD" w14:textId="77777777" w:rsidR="00495FF8" w:rsidRPr="0072266E" w:rsidRDefault="00495FF8" w:rsidP="00495FF8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16"/>
                <w:szCs w:val="16"/>
              </w:rPr>
            </w:pPr>
          </w:p>
          <w:p w14:paraId="169B2288" w14:textId="53EB100C" w:rsidR="00A21016" w:rsidRDefault="00A21016" w:rsidP="0072266E">
            <w:pPr>
              <w:pStyle w:val="ListBullet"/>
              <w:numPr>
                <w:ilvl w:val="0"/>
                <w:numId w:val="0"/>
              </w:numPr>
              <w:tabs>
                <w:tab w:val="left" w:pos="5210"/>
              </w:tabs>
              <w:spacing w:line="276" w:lineRule="auto"/>
              <w:ind w:left="60"/>
              <w:rPr>
                <w:color w:val="auto"/>
                <w:sz w:val="16"/>
                <w:szCs w:val="16"/>
              </w:rPr>
            </w:pPr>
            <w:r w:rsidRPr="00DF3800">
              <w:rPr>
                <w:b/>
                <w:bCs/>
                <w:color w:val="auto"/>
              </w:rPr>
              <w:t>E</w:t>
            </w:r>
            <w:r w:rsidR="00495FF8">
              <w:rPr>
                <w:b/>
                <w:bCs/>
                <w:color w:val="auto"/>
              </w:rPr>
              <w:t xml:space="preserve"> – LIBRARY MANAGEMENT SYSTEM                         </w:t>
            </w:r>
            <w:r>
              <w:rPr>
                <w:b/>
                <w:bCs/>
                <w:color w:val="auto"/>
                <w:sz w:val="16"/>
                <w:szCs w:val="16"/>
              </w:rPr>
              <w:t xml:space="preserve">              </w:t>
            </w:r>
            <w:r w:rsidRPr="00DF3800">
              <w:rPr>
                <w:color w:val="auto"/>
                <w:sz w:val="16"/>
                <w:szCs w:val="16"/>
              </w:rPr>
              <w:t xml:space="preserve">     </w:t>
            </w:r>
            <w:r w:rsidRPr="00A21016">
              <w:rPr>
                <w:color w:val="auto"/>
                <w:sz w:val="16"/>
                <w:szCs w:val="16"/>
              </w:rPr>
              <w:t>May 2023 - Jul 2023</w:t>
            </w:r>
          </w:p>
          <w:p w14:paraId="056F2E75" w14:textId="77777777" w:rsidR="00B312E3" w:rsidRDefault="00B312E3" w:rsidP="00B312E3">
            <w:pPr>
              <w:pStyle w:val="ListBullet"/>
              <w:tabs>
                <w:tab w:val="left" w:pos="5210"/>
              </w:tabs>
              <w:ind w:left="60"/>
              <w:rPr>
                <w:sz w:val="16"/>
                <w:szCs w:val="16"/>
              </w:rPr>
            </w:pPr>
            <w:r w:rsidRPr="00B312E3">
              <w:rPr>
                <w:sz w:val="16"/>
                <w:szCs w:val="16"/>
              </w:rPr>
              <w:t xml:space="preserve">  </w:t>
            </w:r>
            <w:r w:rsidRPr="00B312E3">
              <w:rPr>
                <w:b/>
                <w:bCs/>
                <w:sz w:val="16"/>
                <w:szCs w:val="16"/>
              </w:rPr>
              <w:t>Task Handled</w:t>
            </w:r>
            <w:r w:rsidRPr="00B312E3">
              <w:rPr>
                <w:sz w:val="16"/>
                <w:szCs w:val="16"/>
              </w:rPr>
              <w:t xml:space="preserve">: Contributed to the development of a user-friendly e-library </w:t>
            </w:r>
          </w:p>
          <w:p w14:paraId="5DD6D76A" w14:textId="3F689F1B" w:rsidR="00B312E3" w:rsidRPr="00B312E3" w:rsidRDefault="00B312E3" w:rsidP="00B312E3">
            <w:pPr>
              <w:pStyle w:val="ListBullet"/>
              <w:numPr>
                <w:ilvl w:val="0"/>
                <w:numId w:val="0"/>
              </w:numPr>
              <w:tabs>
                <w:tab w:val="left" w:pos="5210"/>
              </w:tabs>
              <w:ind w:left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</w:t>
            </w:r>
            <w:r w:rsidRPr="00B312E3">
              <w:rPr>
                <w:sz w:val="16"/>
                <w:szCs w:val="16"/>
              </w:rPr>
              <w:t>management system with a robust database.</w:t>
            </w:r>
          </w:p>
          <w:p w14:paraId="340995B2" w14:textId="1612EEA8" w:rsidR="00F86AEB" w:rsidRDefault="00B312E3" w:rsidP="00B312E3">
            <w:pPr>
              <w:pStyle w:val="ListBullet"/>
              <w:numPr>
                <w:ilvl w:val="0"/>
                <w:numId w:val="0"/>
              </w:numPr>
              <w:tabs>
                <w:tab w:val="left" w:pos="5210"/>
              </w:tabs>
              <w:ind w:left="60"/>
              <w:rPr>
                <w:color w:val="auto"/>
                <w:sz w:val="16"/>
                <w:szCs w:val="16"/>
              </w:rPr>
            </w:pPr>
            <w:r w:rsidRPr="00B312E3">
              <w:rPr>
                <w:color w:val="auto"/>
                <w:sz w:val="16"/>
                <w:szCs w:val="16"/>
              </w:rPr>
              <w:t xml:space="preserve">  </w:t>
            </w:r>
            <w:r w:rsidRPr="00B312E3">
              <w:rPr>
                <w:b/>
                <w:bCs/>
                <w:color w:val="716767" w:themeColor="accent6" w:themeShade="BF"/>
                <w:sz w:val="16"/>
                <w:szCs w:val="16"/>
              </w:rPr>
              <w:t>Technologies Used</w:t>
            </w:r>
            <w:r w:rsidRPr="00B312E3">
              <w:rPr>
                <w:color w:val="auto"/>
                <w:sz w:val="16"/>
                <w:szCs w:val="16"/>
              </w:rPr>
              <w:t>: Java, MySQL.</w:t>
            </w:r>
          </w:p>
          <w:p w14:paraId="6382E117" w14:textId="71E740D4" w:rsidR="0072266E" w:rsidRDefault="0072266E" w:rsidP="0072266E">
            <w:pPr>
              <w:pStyle w:val="ListBullet"/>
              <w:numPr>
                <w:ilvl w:val="0"/>
                <w:numId w:val="0"/>
              </w:numPr>
              <w:tabs>
                <w:tab w:val="left" w:pos="5210"/>
              </w:tabs>
              <w:rPr>
                <w:color w:val="auto"/>
                <w:sz w:val="16"/>
                <w:szCs w:val="16"/>
              </w:rPr>
            </w:pPr>
          </w:p>
          <w:p w14:paraId="553A9EA3" w14:textId="77777777" w:rsidR="00B312E3" w:rsidRPr="00A21016" w:rsidRDefault="00B312E3" w:rsidP="0072266E">
            <w:pPr>
              <w:pStyle w:val="ListBullet"/>
              <w:numPr>
                <w:ilvl w:val="0"/>
                <w:numId w:val="0"/>
              </w:numPr>
              <w:tabs>
                <w:tab w:val="left" w:pos="5210"/>
              </w:tabs>
              <w:rPr>
                <w:color w:val="auto"/>
                <w:sz w:val="16"/>
                <w:szCs w:val="16"/>
              </w:rPr>
            </w:pPr>
          </w:p>
          <w:p w14:paraId="2EAA51B8" w14:textId="7521F510" w:rsidR="00A21016" w:rsidRDefault="00C26FC7" w:rsidP="0072266E">
            <w:pPr>
              <w:pStyle w:val="ListBullet"/>
              <w:numPr>
                <w:ilvl w:val="0"/>
                <w:numId w:val="0"/>
              </w:numPr>
              <w:spacing w:line="276" w:lineRule="auto"/>
              <w:ind w:left="60"/>
              <w:rPr>
                <w:color w:val="auto"/>
                <w:sz w:val="16"/>
                <w:szCs w:val="16"/>
              </w:rPr>
            </w:pPr>
            <w:r>
              <w:rPr>
                <w:b/>
                <w:bCs/>
                <w:color w:val="auto"/>
              </w:rPr>
              <w:t>COLD FRESH</w:t>
            </w:r>
            <w:r w:rsidR="00495FF8">
              <w:rPr>
                <w:b/>
                <w:bCs/>
                <w:color w:val="auto"/>
              </w:rPr>
              <w:t xml:space="preserve">: </w:t>
            </w:r>
            <w:r w:rsidR="00A21016" w:rsidRPr="00DF3800">
              <w:rPr>
                <w:b/>
                <w:bCs/>
                <w:color w:val="auto"/>
              </w:rPr>
              <w:t xml:space="preserve">GUI APPLICATION </w:t>
            </w:r>
            <w:r>
              <w:rPr>
                <w:b/>
                <w:bCs/>
                <w:color w:val="auto"/>
              </w:rPr>
              <w:t xml:space="preserve">                  </w:t>
            </w:r>
            <w:r w:rsidR="00A21016">
              <w:rPr>
                <w:b/>
                <w:bCs/>
                <w:color w:val="auto"/>
                <w:sz w:val="16"/>
                <w:szCs w:val="16"/>
              </w:rPr>
              <w:t xml:space="preserve">                             </w:t>
            </w:r>
            <w:r w:rsidR="00A21016" w:rsidRPr="00A21016">
              <w:rPr>
                <w:rFonts w:eastAsiaTheme="minorEastAsia"/>
                <w:color w:val="auto"/>
                <w:lang w:eastAsia="ja-JP"/>
              </w:rPr>
              <w:t xml:space="preserve"> </w:t>
            </w:r>
            <w:r w:rsidR="00A21016">
              <w:rPr>
                <w:rFonts w:eastAsiaTheme="minorEastAsia"/>
                <w:color w:val="auto"/>
                <w:lang w:eastAsia="ja-JP"/>
              </w:rPr>
              <w:t xml:space="preserve">  </w:t>
            </w:r>
            <w:r w:rsidR="00A21016" w:rsidRPr="00A21016">
              <w:rPr>
                <w:color w:val="auto"/>
                <w:sz w:val="16"/>
                <w:szCs w:val="16"/>
              </w:rPr>
              <w:t>Jan 2023 – Feb 2023</w:t>
            </w:r>
          </w:p>
          <w:p w14:paraId="5E4ABBEE" w14:textId="77777777" w:rsidR="00B312E3" w:rsidRDefault="00B312E3" w:rsidP="00B312E3">
            <w:pPr>
              <w:pStyle w:val="ListBullet"/>
              <w:ind w:left="60"/>
              <w:rPr>
                <w:sz w:val="16"/>
                <w:szCs w:val="16"/>
              </w:rPr>
            </w:pPr>
            <w:r w:rsidRPr="00B312E3">
              <w:rPr>
                <w:sz w:val="16"/>
                <w:szCs w:val="16"/>
              </w:rPr>
              <w:t xml:space="preserve">  </w:t>
            </w:r>
            <w:r w:rsidRPr="00B312E3">
              <w:rPr>
                <w:b/>
                <w:bCs/>
                <w:sz w:val="16"/>
                <w:szCs w:val="16"/>
              </w:rPr>
              <w:t>Task Handled</w:t>
            </w:r>
            <w:r w:rsidRPr="00B312E3">
              <w:rPr>
                <w:sz w:val="16"/>
                <w:szCs w:val="16"/>
              </w:rPr>
              <w:t xml:space="preserve">: Created a database-driven software application for a juice bar to </w:t>
            </w:r>
            <w:r>
              <w:rPr>
                <w:sz w:val="16"/>
                <w:szCs w:val="16"/>
              </w:rPr>
              <w:t xml:space="preserve">         </w:t>
            </w:r>
          </w:p>
          <w:p w14:paraId="2BA420D5" w14:textId="569844E3" w:rsidR="00B312E3" w:rsidRPr="00B312E3" w:rsidRDefault="00B312E3" w:rsidP="00B312E3">
            <w:pPr>
              <w:pStyle w:val="ListBullet"/>
              <w:numPr>
                <w:ilvl w:val="0"/>
                <w:numId w:val="0"/>
              </w:numPr>
              <w:ind w:left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</w:t>
            </w:r>
            <w:r w:rsidRPr="00B312E3">
              <w:rPr>
                <w:sz w:val="16"/>
                <w:szCs w:val="16"/>
              </w:rPr>
              <w:t>streamline operations and improve customer service.</w:t>
            </w:r>
          </w:p>
          <w:p w14:paraId="12D28FFB" w14:textId="528C53AF" w:rsidR="00F86AEB" w:rsidRDefault="00B312E3" w:rsidP="00B312E3">
            <w:pPr>
              <w:pStyle w:val="ListBullet"/>
              <w:numPr>
                <w:ilvl w:val="0"/>
                <w:numId w:val="0"/>
              </w:numPr>
              <w:ind w:left="60"/>
              <w:rPr>
                <w:color w:val="auto"/>
                <w:sz w:val="16"/>
                <w:szCs w:val="16"/>
              </w:rPr>
            </w:pPr>
            <w:r w:rsidRPr="00B312E3">
              <w:rPr>
                <w:color w:val="auto"/>
                <w:sz w:val="16"/>
                <w:szCs w:val="16"/>
              </w:rPr>
              <w:t xml:space="preserve">  </w:t>
            </w:r>
            <w:r w:rsidRPr="00B312E3">
              <w:rPr>
                <w:b/>
                <w:bCs/>
                <w:color w:val="716767" w:themeColor="accent6" w:themeShade="BF"/>
                <w:sz w:val="16"/>
                <w:szCs w:val="16"/>
              </w:rPr>
              <w:t>Technologies Used</w:t>
            </w:r>
            <w:r w:rsidRPr="00B312E3">
              <w:rPr>
                <w:color w:val="auto"/>
                <w:sz w:val="16"/>
                <w:szCs w:val="16"/>
              </w:rPr>
              <w:t>: C#, ADO.NET, SQL, WPF.</w:t>
            </w:r>
          </w:p>
          <w:p w14:paraId="0B8CD0B0" w14:textId="77777777" w:rsidR="00495FF8" w:rsidRDefault="00495FF8" w:rsidP="0072266E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16"/>
                <w:szCs w:val="16"/>
              </w:rPr>
            </w:pPr>
          </w:p>
          <w:p w14:paraId="14739C64" w14:textId="77777777" w:rsidR="00B312E3" w:rsidRPr="0072266E" w:rsidRDefault="00B312E3" w:rsidP="0072266E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16"/>
                <w:szCs w:val="16"/>
              </w:rPr>
            </w:pPr>
          </w:p>
          <w:p w14:paraId="149F6EDC" w14:textId="1EBA7587" w:rsidR="00A21016" w:rsidRDefault="00A21016" w:rsidP="0072266E">
            <w:pPr>
              <w:pStyle w:val="ListBullet"/>
              <w:numPr>
                <w:ilvl w:val="0"/>
                <w:numId w:val="0"/>
              </w:numPr>
              <w:spacing w:line="276" w:lineRule="auto"/>
              <w:ind w:left="60"/>
              <w:rPr>
                <w:color w:val="auto"/>
                <w:sz w:val="16"/>
                <w:szCs w:val="16"/>
              </w:rPr>
            </w:pPr>
            <w:r w:rsidRPr="00DF3800">
              <w:rPr>
                <w:b/>
                <w:bCs/>
                <w:color w:val="auto"/>
              </w:rPr>
              <w:t xml:space="preserve">ELECTRONICS </w:t>
            </w:r>
            <w:r w:rsidR="00C26FC7">
              <w:rPr>
                <w:b/>
                <w:bCs/>
                <w:color w:val="auto"/>
              </w:rPr>
              <w:t xml:space="preserve">TRAFFIC </w:t>
            </w:r>
            <w:r w:rsidRPr="00DF3800">
              <w:rPr>
                <w:b/>
                <w:bCs/>
                <w:color w:val="auto"/>
              </w:rPr>
              <w:t xml:space="preserve">PROJECT                        </w:t>
            </w:r>
            <w:r w:rsidR="00DF3800">
              <w:rPr>
                <w:b/>
                <w:bCs/>
                <w:color w:val="auto"/>
              </w:rPr>
              <w:t xml:space="preserve"> </w:t>
            </w:r>
            <w:r w:rsidRPr="00DF3800">
              <w:rPr>
                <w:color w:val="auto"/>
                <w:sz w:val="16"/>
                <w:szCs w:val="16"/>
              </w:rPr>
              <w:t xml:space="preserve">                         </w:t>
            </w:r>
            <w:r w:rsidRPr="00A21016">
              <w:rPr>
                <w:color w:val="auto"/>
                <w:sz w:val="16"/>
                <w:szCs w:val="16"/>
              </w:rPr>
              <w:t>Sep 2022 - Dec 2022</w:t>
            </w:r>
          </w:p>
          <w:p w14:paraId="509ACB31" w14:textId="77777777" w:rsidR="00B312E3" w:rsidRDefault="00B312E3" w:rsidP="00B312E3">
            <w:pPr>
              <w:pStyle w:val="ListBullet"/>
              <w:ind w:left="60"/>
              <w:rPr>
                <w:sz w:val="16"/>
                <w:szCs w:val="16"/>
              </w:rPr>
            </w:pPr>
            <w:r w:rsidRPr="00B312E3">
              <w:rPr>
                <w:sz w:val="16"/>
                <w:szCs w:val="16"/>
              </w:rPr>
              <w:t xml:space="preserve">  </w:t>
            </w:r>
            <w:r w:rsidRPr="00B312E3">
              <w:rPr>
                <w:b/>
                <w:bCs/>
                <w:sz w:val="16"/>
                <w:szCs w:val="16"/>
              </w:rPr>
              <w:t>Task Handled</w:t>
            </w:r>
            <w:r w:rsidRPr="00B312E3">
              <w:rPr>
                <w:sz w:val="16"/>
                <w:szCs w:val="16"/>
              </w:rPr>
              <w:t xml:space="preserve">: Enhanced a traffic system with electronic components and custom </w:t>
            </w:r>
            <w:r>
              <w:rPr>
                <w:sz w:val="16"/>
                <w:szCs w:val="16"/>
              </w:rPr>
              <w:t xml:space="preserve"> </w:t>
            </w:r>
          </w:p>
          <w:p w14:paraId="4B223F49" w14:textId="1FDE1C8B" w:rsidR="00B312E3" w:rsidRPr="00B312E3" w:rsidRDefault="00B312E3" w:rsidP="00B312E3">
            <w:pPr>
              <w:pStyle w:val="ListBullet"/>
              <w:numPr>
                <w:ilvl w:val="0"/>
                <w:numId w:val="0"/>
              </w:numPr>
              <w:ind w:left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</w:t>
            </w:r>
            <w:r w:rsidRPr="00B312E3">
              <w:rPr>
                <w:sz w:val="16"/>
                <w:szCs w:val="16"/>
              </w:rPr>
              <w:t>code to improve traffic management and safety.</w:t>
            </w:r>
          </w:p>
          <w:p w14:paraId="4AB7182C" w14:textId="1D129ADA" w:rsidR="0072266E" w:rsidRDefault="00B312E3" w:rsidP="00B312E3">
            <w:pPr>
              <w:pStyle w:val="ListBullet"/>
              <w:numPr>
                <w:ilvl w:val="0"/>
                <w:numId w:val="0"/>
              </w:numPr>
              <w:ind w:left="60"/>
              <w:rPr>
                <w:color w:val="auto"/>
                <w:sz w:val="16"/>
                <w:szCs w:val="16"/>
              </w:rPr>
            </w:pPr>
            <w:r w:rsidRPr="00B312E3">
              <w:rPr>
                <w:color w:val="auto"/>
                <w:sz w:val="16"/>
                <w:szCs w:val="16"/>
              </w:rPr>
              <w:t xml:space="preserve">  </w:t>
            </w:r>
            <w:r w:rsidRPr="00B312E3">
              <w:rPr>
                <w:b/>
                <w:bCs/>
                <w:color w:val="716767" w:themeColor="accent6" w:themeShade="BF"/>
                <w:sz w:val="16"/>
                <w:szCs w:val="16"/>
              </w:rPr>
              <w:t>Technologies Used</w:t>
            </w:r>
            <w:r w:rsidRPr="00B312E3">
              <w:rPr>
                <w:color w:val="716767" w:themeColor="accent6" w:themeShade="BF"/>
                <w:sz w:val="16"/>
                <w:szCs w:val="16"/>
              </w:rPr>
              <w:t xml:space="preserve">: </w:t>
            </w:r>
            <w:r w:rsidRPr="00B312E3">
              <w:rPr>
                <w:color w:val="auto"/>
                <w:sz w:val="16"/>
                <w:szCs w:val="16"/>
              </w:rPr>
              <w:t xml:space="preserve">Electronic Components, </w:t>
            </w:r>
            <w:r w:rsidR="003848F9">
              <w:rPr>
                <w:color w:val="auto"/>
                <w:sz w:val="16"/>
                <w:szCs w:val="16"/>
              </w:rPr>
              <w:t>Proteus</w:t>
            </w:r>
            <w:r w:rsidR="00495FF8" w:rsidRPr="00495FF8">
              <w:rPr>
                <w:color w:val="auto"/>
                <w:sz w:val="16"/>
                <w:szCs w:val="16"/>
              </w:rPr>
              <w:t xml:space="preserve">. </w:t>
            </w:r>
          </w:p>
          <w:p w14:paraId="2E5E611F" w14:textId="77777777" w:rsidR="00495FF8" w:rsidRDefault="00495FF8" w:rsidP="00473721">
            <w:pPr>
              <w:pStyle w:val="ListBullet"/>
              <w:numPr>
                <w:ilvl w:val="0"/>
                <w:numId w:val="0"/>
              </w:numPr>
              <w:ind w:left="60"/>
              <w:rPr>
                <w:color w:val="auto"/>
                <w:sz w:val="16"/>
                <w:szCs w:val="16"/>
              </w:rPr>
            </w:pPr>
          </w:p>
          <w:p w14:paraId="712BA2EB" w14:textId="77777777" w:rsidR="00F86AEB" w:rsidRDefault="00F86AEB" w:rsidP="00473721">
            <w:pPr>
              <w:pStyle w:val="ListBullet"/>
              <w:numPr>
                <w:ilvl w:val="0"/>
                <w:numId w:val="0"/>
              </w:numPr>
              <w:ind w:left="60"/>
              <w:rPr>
                <w:color w:val="auto"/>
                <w:sz w:val="16"/>
                <w:szCs w:val="16"/>
              </w:rPr>
            </w:pPr>
          </w:p>
          <w:p w14:paraId="761B638F" w14:textId="6BBA0387" w:rsidR="001220FD" w:rsidRDefault="001220FD" w:rsidP="001220FD">
            <w:pPr>
              <w:pStyle w:val="ListBullet"/>
              <w:numPr>
                <w:ilvl w:val="0"/>
                <w:numId w:val="0"/>
              </w:numPr>
              <w:spacing w:line="276" w:lineRule="auto"/>
              <w:ind w:left="60"/>
              <w:rPr>
                <w:color w:val="auto"/>
                <w:sz w:val="16"/>
                <w:szCs w:val="16"/>
              </w:rPr>
            </w:pPr>
            <w:r>
              <w:rPr>
                <w:b/>
                <w:bCs/>
                <w:color w:val="auto"/>
              </w:rPr>
              <w:t xml:space="preserve">WEBSITE FOR PHOTOGRAPHY     </w:t>
            </w:r>
            <w:r w:rsidRPr="00DF3800">
              <w:rPr>
                <w:b/>
                <w:bCs/>
                <w:color w:val="auto"/>
              </w:rPr>
              <w:t xml:space="preserve">                        </w:t>
            </w:r>
            <w:r>
              <w:rPr>
                <w:b/>
                <w:bCs/>
                <w:color w:val="auto"/>
              </w:rPr>
              <w:t xml:space="preserve"> </w:t>
            </w:r>
            <w:r w:rsidRPr="00DF3800">
              <w:rPr>
                <w:color w:val="auto"/>
                <w:sz w:val="16"/>
                <w:szCs w:val="16"/>
              </w:rPr>
              <w:t xml:space="preserve">                 </w:t>
            </w:r>
            <w:r>
              <w:rPr>
                <w:color w:val="auto"/>
                <w:sz w:val="16"/>
                <w:szCs w:val="16"/>
              </w:rPr>
              <w:t xml:space="preserve"> </w:t>
            </w:r>
            <w:r w:rsidRPr="00DF3800">
              <w:rPr>
                <w:color w:val="auto"/>
                <w:sz w:val="16"/>
                <w:szCs w:val="16"/>
              </w:rPr>
              <w:t xml:space="preserve">     </w:t>
            </w:r>
            <w:r>
              <w:rPr>
                <w:color w:val="auto"/>
                <w:sz w:val="16"/>
                <w:szCs w:val="16"/>
              </w:rPr>
              <w:t>June</w:t>
            </w:r>
            <w:r w:rsidRPr="00A21016">
              <w:rPr>
                <w:color w:val="auto"/>
                <w:sz w:val="16"/>
                <w:szCs w:val="16"/>
              </w:rPr>
              <w:t xml:space="preserve"> 2022 - </w:t>
            </w:r>
            <w:r>
              <w:rPr>
                <w:color w:val="auto"/>
                <w:sz w:val="16"/>
                <w:szCs w:val="16"/>
              </w:rPr>
              <w:t>Sep</w:t>
            </w:r>
            <w:r w:rsidRPr="00A21016">
              <w:rPr>
                <w:color w:val="auto"/>
                <w:sz w:val="16"/>
                <w:szCs w:val="16"/>
              </w:rPr>
              <w:t xml:space="preserve"> 2022</w:t>
            </w:r>
          </w:p>
          <w:p w14:paraId="57DF6A68" w14:textId="77777777" w:rsidR="00B312E3" w:rsidRDefault="00B312E3" w:rsidP="00B312E3">
            <w:pPr>
              <w:pStyle w:val="ListBullet"/>
              <w:ind w:left="60"/>
              <w:rPr>
                <w:sz w:val="16"/>
                <w:szCs w:val="16"/>
              </w:rPr>
            </w:pPr>
            <w:r w:rsidRPr="00B312E3">
              <w:rPr>
                <w:sz w:val="16"/>
                <w:szCs w:val="16"/>
              </w:rPr>
              <w:t xml:space="preserve">  </w:t>
            </w:r>
            <w:r w:rsidRPr="00B312E3">
              <w:rPr>
                <w:b/>
                <w:bCs/>
                <w:sz w:val="16"/>
                <w:szCs w:val="16"/>
              </w:rPr>
              <w:t>Task Handled</w:t>
            </w:r>
            <w:r w:rsidRPr="00B312E3">
              <w:rPr>
                <w:sz w:val="16"/>
                <w:szCs w:val="16"/>
              </w:rPr>
              <w:t xml:space="preserve">: Developed a responsive photography website featuring animations </w:t>
            </w:r>
          </w:p>
          <w:p w14:paraId="6ABC0B81" w14:textId="77777777" w:rsidR="00B312E3" w:rsidRDefault="00B312E3" w:rsidP="00B312E3">
            <w:pPr>
              <w:pStyle w:val="ListBullet"/>
              <w:numPr>
                <w:ilvl w:val="0"/>
                <w:numId w:val="0"/>
              </w:numPr>
              <w:ind w:left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</w:t>
            </w:r>
            <w:r w:rsidRPr="00B312E3">
              <w:rPr>
                <w:sz w:val="16"/>
                <w:szCs w:val="16"/>
              </w:rPr>
              <w:t xml:space="preserve">and interactive elements, with an integrated contact form for inquiries and </w:t>
            </w:r>
            <w:r>
              <w:rPr>
                <w:sz w:val="16"/>
                <w:szCs w:val="16"/>
              </w:rPr>
              <w:t xml:space="preserve">  </w:t>
            </w:r>
          </w:p>
          <w:p w14:paraId="086F1300" w14:textId="70AACE4F" w:rsidR="00B312E3" w:rsidRPr="00B312E3" w:rsidRDefault="00B312E3" w:rsidP="00B312E3">
            <w:pPr>
              <w:pStyle w:val="ListBullet"/>
              <w:numPr>
                <w:ilvl w:val="0"/>
                <w:numId w:val="0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</w:t>
            </w:r>
            <w:r w:rsidRPr="00B312E3">
              <w:rPr>
                <w:sz w:val="16"/>
                <w:szCs w:val="16"/>
              </w:rPr>
              <w:t>bookings.</w:t>
            </w:r>
          </w:p>
          <w:p w14:paraId="61D2A5E4" w14:textId="1CE8BFCC" w:rsidR="001220FD" w:rsidRDefault="00B312E3" w:rsidP="00B312E3">
            <w:pPr>
              <w:pStyle w:val="ListBullet"/>
              <w:numPr>
                <w:ilvl w:val="0"/>
                <w:numId w:val="0"/>
              </w:numPr>
              <w:ind w:left="60"/>
              <w:rPr>
                <w:color w:val="auto"/>
                <w:sz w:val="16"/>
                <w:szCs w:val="16"/>
              </w:rPr>
            </w:pPr>
            <w:r w:rsidRPr="00B312E3">
              <w:rPr>
                <w:color w:val="auto"/>
                <w:sz w:val="16"/>
                <w:szCs w:val="16"/>
              </w:rPr>
              <w:t xml:space="preserve">  </w:t>
            </w:r>
            <w:r w:rsidRPr="00B312E3">
              <w:rPr>
                <w:b/>
                <w:bCs/>
                <w:color w:val="716767" w:themeColor="accent6" w:themeShade="BF"/>
                <w:sz w:val="16"/>
                <w:szCs w:val="16"/>
              </w:rPr>
              <w:t>Technologies Used</w:t>
            </w:r>
            <w:r w:rsidRPr="00B312E3">
              <w:rPr>
                <w:color w:val="auto"/>
                <w:sz w:val="16"/>
                <w:szCs w:val="16"/>
              </w:rPr>
              <w:t xml:space="preserve">: </w:t>
            </w:r>
            <w:r w:rsidR="003848F9">
              <w:rPr>
                <w:color w:val="auto"/>
                <w:sz w:val="16"/>
                <w:szCs w:val="16"/>
              </w:rPr>
              <w:t xml:space="preserve"> </w:t>
            </w:r>
            <w:r w:rsidR="003848F9">
              <w:rPr>
                <w:color w:val="auto"/>
                <w:sz w:val="16"/>
                <w:szCs w:val="16"/>
              </w:rPr>
              <w:t>HTML, Bootstrap, CSS</w:t>
            </w:r>
            <w:r w:rsidR="003848F9" w:rsidRPr="00B312E3">
              <w:rPr>
                <w:color w:val="auto"/>
                <w:sz w:val="16"/>
                <w:szCs w:val="16"/>
              </w:rPr>
              <w:t xml:space="preserve"> </w:t>
            </w:r>
            <w:r w:rsidRPr="00B312E3">
              <w:rPr>
                <w:color w:val="auto"/>
                <w:sz w:val="16"/>
                <w:szCs w:val="16"/>
              </w:rPr>
              <w:t>.</w:t>
            </w:r>
          </w:p>
          <w:p w14:paraId="77B11EA5" w14:textId="77777777" w:rsidR="009405AB" w:rsidRDefault="009405AB" w:rsidP="009405AB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16"/>
                <w:szCs w:val="16"/>
              </w:rPr>
            </w:pPr>
          </w:p>
          <w:p w14:paraId="26C1581B" w14:textId="77777777" w:rsidR="003848F9" w:rsidRDefault="003848F9" w:rsidP="009405AB">
            <w:pPr>
              <w:pStyle w:val="ListBullet"/>
              <w:numPr>
                <w:ilvl w:val="0"/>
                <w:numId w:val="0"/>
              </w:numPr>
              <w:rPr>
                <w:color w:val="auto"/>
                <w:sz w:val="16"/>
                <w:szCs w:val="16"/>
              </w:rPr>
            </w:pPr>
          </w:p>
          <w:p w14:paraId="1F320A47" w14:textId="34E96DD6" w:rsidR="003848F9" w:rsidRPr="003848F9" w:rsidRDefault="003848F9" w:rsidP="003848F9">
            <w:pPr>
              <w:pStyle w:val="Heading2"/>
            </w:pPr>
            <w:r w:rsidRPr="00C127BD">
              <w:t>PROFESSIONAL SKILLS</w:t>
            </w:r>
          </w:p>
          <w:p w14:paraId="2EA0877A" w14:textId="285998C3" w:rsidR="00934CD7" w:rsidRPr="0072266E" w:rsidRDefault="00934CD7" w:rsidP="00B312E3">
            <w:pPr>
              <w:pStyle w:val="ListBullet"/>
              <w:numPr>
                <w:ilvl w:val="0"/>
                <w:numId w:val="0"/>
              </w:numPr>
              <w:ind w:left="420" w:hanging="360"/>
              <w:rPr>
                <w:color w:val="auto"/>
                <w:sz w:val="16"/>
                <w:szCs w:val="16"/>
              </w:rPr>
            </w:pPr>
          </w:p>
        </w:tc>
      </w:tr>
      <w:tr w:rsidR="00A72AAA" w14:paraId="1F4F250A" w14:textId="77777777" w:rsidTr="003E4C20">
        <w:tc>
          <w:tcPr>
            <w:tcW w:w="3603" w:type="dxa"/>
            <w:shd w:val="clear" w:color="auto" w:fill="305472"/>
          </w:tcPr>
          <w:p w14:paraId="5BA0DF6B" w14:textId="6769DA3C" w:rsidR="00A72AAA" w:rsidRDefault="00A72AAA" w:rsidP="00C15CE3">
            <w:pPr>
              <w:pStyle w:val="Heading3"/>
            </w:pPr>
          </w:p>
        </w:tc>
        <w:tc>
          <w:tcPr>
            <w:tcW w:w="650" w:type="dxa"/>
            <w:shd w:val="clear" w:color="auto" w:fill="E9F0F6" w:themeFill="accent1" w:themeFillTint="33"/>
          </w:tcPr>
          <w:p w14:paraId="45A7E2CA" w14:textId="77777777" w:rsidR="00A72AAA" w:rsidRDefault="00A72AAA" w:rsidP="00C15CE3">
            <w:pPr>
              <w:tabs>
                <w:tab w:val="left" w:pos="990"/>
              </w:tabs>
            </w:pPr>
          </w:p>
        </w:tc>
        <w:tc>
          <w:tcPr>
            <w:tcW w:w="6908" w:type="dxa"/>
            <w:shd w:val="clear" w:color="auto" w:fill="E9F0F6" w:themeFill="accent1" w:themeFillTint="33"/>
          </w:tcPr>
          <w:p w14:paraId="54B42DD5" w14:textId="6DCB5FCE" w:rsidR="00594D40" w:rsidRPr="00A72AAA" w:rsidRDefault="00DA32DC" w:rsidP="003848F9">
            <w:pPr>
              <w:spacing w:line="360" w:lineRule="auto"/>
            </w:pPr>
            <w:r>
              <w:t xml:space="preserve">Flutter | Dart | </w:t>
            </w:r>
            <w:r w:rsidR="00C010B8">
              <w:t>Kotlin</w:t>
            </w:r>
            <w:r w:rsidR="00F0316D">
              <w:t xml:space="preserve"> | Spring Boot | </w:t>
            </w:r>
            <w:r w:rsidR="00C127BD" w:rsidRPr="00C127BD">
              <w:t>Java Swing</w:t>
            </w:r>
            <w:r w:rsidR="00F0316D">
              <w:t xml:space="preserve"> |</w:t>
            </w:r>
            <w:r w:rsidR="00C127BD" w:rsidRPr="00C127BD">
              <w:t xml:space="preserve"> Python</w:t>
            </w:r>
            <w:r w:rsidR="00F0316D">
              <w:t xml:space="preserve"> | </w:t>
            </w:r>
            <w:r w:rsidR="00C127BD" w:rsidRPr="00C127BD">
              <w:t>C#</w:t>
            </w:r>
            <w:r w:rsidR="00F0316D">
              <w:t xml:space="preserve"> | </w:t>
            </w:r>
            <w:r w:rsidR="00C127BD" w:rsidRPr="00C127BD">
              <w:t>Linux</w:t>
            </w:r>
            <w:r w:rsidR="00F0316D">
              <w:t xml:space="preserve"> | </w:t>
            </w:r>
            <w:r w:rsidR="00C127BD" w:rsidRPr="00C127BD">
              <w:t>PHP</w:t>
            </w:r>
            <w:r w:rsidR="003616A2">
              <w:t xml:space="preserve"> |</w:t>
            </w:r>
            <w:r w:rsidR="00C127BD" w:rsidRPr="00C127BD">
              <w:t xml:space="preserve"> HTML </w:t>
            </w:r>
            <w:r w:rsidR="00866B7B">
              <w:t xml:space="preserve">|C++ | </w:t>
            </w:r>
            <w:r w:rsidR="00F0316D">
              <w:t xml:space="preserve"> CSS </w:t>
            </w:r>
            <w:r w:rsidR="003616A2">
              <w:t xml:space="preserve">| </w:t>
            </w:r>
            <w:r w:rsidR="00F0316D">
              <w:t>JavaScript</w:t>
            </w:r>
            <w:r w:rsidR="003616A2">
              <w:t xml:space="preserve"> |</w:t>
            </w:r>
            <w:r w:rsidR="00F0316D">
              <w:t>Bootstrap</w:t>
            </w:r>
            <w:r w:rsidR="003616A2">
              <w:t xml:space="preserve"> | </w:t>
            </w:r>
            <w:r w:rsidR="00F0316D">
              <w:t>JQuery</w:t>
            </w:r>
            <w:r w:rsidR="003616A2">
              <w:t xml:space="preserve"> | </w:t>
            </w:r>
            <w:r w:rsidR="00F0316D">
              <w:t>SQLite</w:t>
            </w:r>
            <w:r w:rsidR="003616A2">
              <w:t xml:space="preserve"> | </w:t>
            </w:r>
            <w:r w:rsidR="00F0316D">
              <w:t>MySQL</w:t>
            </w:r>
            <w:r w:rsidR="003616A2">
              <w:t xml:space="preserve"> | </w:t>
            </w:r>
            <w:r w:rsidR="00F0316D">
              <w:t>NoSQL</w:t>
            </w:r>
            <w:r w:rsidR="003616A2">
              <w:t xml:space="preserve"> | PL/SQL | MongoDB</w:t>
            </w:r>
          </w:p>
        </w:tc>
      </w:tr>
    </w:tbl>
    <w:p w14:paraId="6BF29D46" w14:textId="77777777" w:rsidR="00B020EE" w:rsidRDefault="00B020EE" w:rsidP="0072266E">
      <w:pPr>
        <w:tabs>
          <w:tab w:val="left" w:pos="990"/>
        </w:tabs>
      </w:pPr>
    </w:p>
    <w:sectPr w:rsidR="00B020EE" w:rsidSect="000C45FF">
      <w:headerReference w:type="default" r:id="rId4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112FA0" w14:textId="77777777" w:rsidR="00CD498C" w:rsidRDefault="00CD498C" w:rsidP="000C45FF">
      <w:r>
        <w:separator/>
      </w:r>
    </w:p>
  </w:endnote>
  <w:endnote w:type="continuationSeparator" w:id="0">
    <w:p w14:paraId="332BB454" w14:textId="77777777" w:rsidR="00CD498C" w:rsidRDefault="00CD498C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ascadia Mono SemiBold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AE159B" w14:textId="77777777" w:rsidR="00CD498C" w:rsidRDefault="00CD498C" w:rsidP="000C45FF">
      <w:r>
        <w:separator/>
      </w:r>
    </w:p>
  </w:footnote>
  <w:footnote w:type="continuationSeparator" w:id="0">
    <w:p w14:paraId="373E9C88" w14:textId="77777777" w:rsidR="00CD498C" w:rsidRDefault="00CD498C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0DE4E2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A882E0B" wp14:editId="6194C1A6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1200" cy="9630000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1200" cy="963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2" type="#_x0000_t75" alt="Receiver" style="width:11.4pt;height:11.8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" o:bullet="t">
        <v:imagedata r:id="rId1" o:title="" cropleft="-2850f"/>
      </v:shape>
    </w:pict>
  </w:numPicBullet>
  <w:abstractNum w:abstractNumId="0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94B6D2" w:themeColor="accent1"/>
      </w:rPr>
    </w:lvl>
  </w:abstractNum>
  <w:abstractNum w:abstractNumId="2" w15:restartNumberingAfterBreak="0">
    <w:nsid w:val="0059093A"/>
    <w:multiLevelType w:val="hybridMultilevel"/>
    <w:tmpl w:val="2A541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F72FD9"/>
    <w:multiLevelType w:val="hybridMultilevel"/>
    <w:tmpl w:val="A3E28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94B6D2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94B6D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94B6D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5" w15:restartNumberingAfterBreak="0">
    <w:nsid w:val="2DDA497C"/>
    <w:multiLevelType w:val="hybridMultilevel"/>
    <w:tmpl w:val="C226E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0A373F"/>
    <w:multiLevelType w:val="hybridMultilevel"/>
    <w:tmpl w:val="5A3E5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F750F3"/>
    <w:multiLevelType w:val="hybridMultilevel"/>
    <w:tmpl w:val="A2D8B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BA2A8C"/>
    <w:multiLevelType w:val="hybridMultilevel"/>
    <w:tmpl w:val="CBA87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EC6CF9"/>
    <w:multiLevelType w:val="hybridMultilevel"/>
    <w:tmpl w:val="C2141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237087"/>
    <w:multiLevelType w:val="hybridMultilevel"/>
    <w:tmpl w:val="800CA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AD138E"/>
    <w:multiLevelType w:val="hybridMultilevel"/>
    <w:tmpl w:val="C7C0990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2" w15:restartNumberingAfterBreak="0">
    <w:nsid w:val="629F43A3"/>
    <w:multiLevelType w:val="hybridMultilevel"/>
    <w:tmpl w:val="084CC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A36F6D"/>
    <w:multiLevelType w:val="hybridMultilevel"/>
    <w:tmpl w:val="F3BE5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7881892">
    <w:abstractNumId w:val="4"/>
  </w:num>
  <w:num w:numId="2" w16cid:durableId="194971088">
    <w:abstractNumId w:val="1"/>
  </w:num>
  <w:num w:numId="3" w16cid:durableId="737022635">
    <w:abstractNumId w:val="10"/>
  </w:num>
  <w:num w:numId="4" w16cid:durableId="1947809202">
    <w:abstractNumId w:val="8"/>
  </w:num>
  <w:num w:numId="5" w16cid:durableId="595986135">
    <w:abstractNumId w:val="0"/>
  </w:num>
  <w:num w:numId="6" w16cid:durableId="252519420">
    <w:abstractNumId w:val="7"/>
  </w:num>
  <w:num w:numId="7" w16cid:durableId="1177620717">
    <w:abstractNumId w:val="3"/>
  </w:num>
  <w:num w:numId="8" w16cid:durableId="453913714">
    <w:abstractNumId w:val="9"/>
  </w:num>
  <w:num w:numId="9" w16cid:durableId="392702580">
    <w:abstractNumId w:val="13"/>
  </w:num>
  <w:num w:numId="10" w16cid:durableId="1867407706">
    <w:abstractNumId w:val="6"/>
  </w:num>
  <w:num w:numId="11" w16cid:durableId="2075423567">
    <w:abstractNumId w:val="2"/>
  </w:num>
  <w:num w:numId="12" w16cid:durableId="1789012373">
    <w:abstractNumId w:val="12"/>
  </w:num>
  <w:num w:numId="13" w16cid:durableId="1561138332">
    <w:abstractNumId w:val="11"/>
  </w:num>
  <w:num w:numId="14" w16cid:durableId="16981186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removePersonalInformation/>
  <w:removeDateAndTime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0C"/>
    <w:rsid w:val="00001C9B"/>
    <w:rsid w:val="000041C4"/>
    <w:rsid w:val="00036450"/>
    <w:rsid w:val="00043B15"/>
    <w:rsid w:val="00060808"/>
    <w:rsid w:val="00094499"/>
    <w:rsid w:val="00094FD6"/>
    <w:rsid w:val="000966C3"/>
    <w:rsid w:val="00096D1F"/>
    <w:rsid w:val="000B3DAD"/>
    <w:rsid w:val="000C45FF"/>
    <w:rsid w:val="000E3FD1"/>
    <w:rsid w:val="001034CD"/>
    <w:rsid w:val="00112054"/>
    <w:rsid w:val="001220FD"/>
    <w:rsid w:val="00125293"/>
    <w:rsid w:val="001525E1"/>
    <w:rsid w:val="001671F6"/>
    <w:rsid w:val="00180329"/>
    <w:rsid w:val="0019001F"/>
    <w:rsid w:val="001A74A5"/>
    <w:rsid w:val="001B2ABD"/>
    <w:rsid w:val="001C4E37"/>
    <w:rsid w:val="001E0391"/>
    <w:rsid w:val="001E1759"/>
    <w:rsid w:val="001F1ECC"/>
    <w:rsid w:val="0021084D"/>
    <w:rsid w:val="002400EB"/>
    <w:rsid w:val="002508E2"/>
    <w:rsid w:val="00256CF7"/>
    <w:rsid w:val="00281518"/>
    <w:rsid w:val="00281FD5"/>
    <w:rsid w:val="002B5C8A"/>
    <w:rsid w:val="002B7CF1"/>
    <w:rsid w:val="002C36E3"/>
    <w:rsid w:val="002F4A9B"/>
    <w:rsid w:val="0030481B"/>
    <w:rsid w:val="003065D8"/>
    <w:rsid w:val="00311F9F"/>
    <w:rsid w:val="00313D9E"/>
    <w:rsid w:val="003156FC"/>
    <w:rsid w:val="003254B5"/>
    <w:rsid w:val="00326EA3"/>
    <w:rsid w:val="003616A2"/>
    <w:rsid w:val="0037121F"/>
    <w:rsid w:val="003848F9"/>
    <w:rsid w:val="00385167"/>
    <w:rsid w:val="003A6B7D"/>
    <w:rsid w:val="003B06CA"/>
    <w:rsid w:val="003B1092"/>
    <w:rsid w:val="003E4C20"/>
    <w:rsid w:val="004071FC"/>
    <w:rsid w:val="00427563"/>
    <w:rsid w:val="00435229"/>
    <w:rsid w:val="00445947"/>
    <w:rsid w:val="004509B4"/>
    <w:rsid w:val="00463031"/>
    <w:rsid w:val="00473721"/>
    <w:rsid w:val="00476976"/>
    <w:rsid w:val="004813B3"/>
    <w:rsid w:val="00495FF8"/>
    <w:rsid w:val="00496591"/>
    <w:rsid w:val="004A25A5"/>
    <w:rsid w:val="004C63E4"/>
    <w:rsid w:val="004D3011"/>
    <w:rsid w:val="004E0A6A"/>
    <w:rsid w:val="0052113A"/>
    <w:rsid w:val="005262AC"/>
    <w:rsid w:val="00594D40"/>
    <w:rsid w:val="005A676A"/>
    <w:rsid w:val="005E39D5"/>
    <w:rsid w:val="00600670"/>
    <w:rsid w:val="00605E3F"/>
    <w:rsid w:val="00616E38"/>
    <w:rsid w:val="0062123A"/>
    <w:rsid w:val="00646E75"/>
    <w:rsid w:val="006771D0"/>
    <w:rsid w:val="006862AE"/>
    <w:rsid w:val="006C1D9D"/>
    <w:rsid w:val="006E088D"/>
    <w:rsid w:val="006E5AC4"/>
    <w:rsid w:val="006F53C7"/>
    <w:rsid w:val="0070340F"/>
    <w:rsid w:val="007066C0"/>
    <w:rsid w:val="00715FCB"/>
    <w:rsid w:val="0072266E"/>
    <w:rsid w:val="007343FB"/>
    <w:rsid w:val="00743101"/>
    <w:rsid w:val="00752427"/>
    <w:rsid w:val="007775E1"/>
    <w:rsid w:val="007867A0"/>
    <w:rsid w:val="007927F5"/>
    <w:rsid w:val="007B4843"/>
    <w:rsid w:val="007F0B2C"/>
    <w:rsid w:val="007F2129"/>
    <w:rsid w:val="007F441A"/>
    <w:rsid w:val="00802CA0"/>
    <w:rsid w:val="00804C2B"/>
    <w:rsid w:val="00806060"/>
    <w:rsid w:val="00853BD4"/>
    <w:rsid w:val="00866B7B"/>
    <w:rsid w:val="00895A84"/>
    <w:rsid w:val="008A1B44"/>
    <w:rsid w:val="008C0139"/>
    <w:rsid w:val="008D7080"/>
    <w:rsid w:val="009260CD"/>
    <w:rsid w:val="0093090C"/>
    <w:rsid w:val="00934CD7"/>
    <w:rsid w:val="009405AB"/>
    <w:rsid w:val="00952C25"/>
    <w:rsid w:val="0096181F"/>
    <w:rsid w:val="009B539F"/>
    <w:rsid w:val="009D622E"/>
    <w:rsid w:val="009E2A6A"/>
    <w:rsid w:val="00A21016"/>
    <w:rsid w:val="00A2118D"/>
    <w:rsid w:val="00A40869"/>
    <w:rsid w:val="00A72261"/>
    <w:rsid w:val="00A72AAA"/>
    <w:rsid w:val="00AD76E2"/>
    <w:rsid w:val="00AF6D44"/>
    <w:rsid w:val="00B020EE"/>
    <w:rsid w:val="00B1546D"/>
    <w:rsid w:val="00B20152"/>
    <w:rsid w:val="00B304BF"/>
    <w:rsid w:val="00B312E3"/>
    <w:rsid w:val="00B359E4"/>
    <w:rsid w:val="00B40C21"/>
    <w:rsid w:val="00B45372"/>
    <w:rsid w:val="00B50773"/>
    <w:rsid w:val="00B57D98"/>
    <w:rsid w:val="00B70850"/>
    <w:rsid w:val="00B864DF"/>
    <w:rsid w:val="00B920A1"/>
    <w:rsid w:val="00BA6A85"/>
    <w:rsid w:val="00BC3AB1"/>
    <w:rsid w:val="00BE2258"/>
    <w:rsid w:val="00C010B8"/>
    <w:rsid w:val="00C036A3"/>
    <w:rsid w:val="00C039FE"/>
    <w:rsid w:val="00C066B6"/>
    <w:rsid w:val="00C0731E"/>
    <w:rsid w:val="00C127BD"/>
    <w:rsid w:val="00C13908"/>
    <w:rsid w:val="00C15CE3"/>
    <w:rsid w:val="00C2161E"/>
    <w:rsid w:val="00C26FC7"/>
    <w:rsid w:val="00C37BA1"/>
    <w:rsid w:val="00C4674C"/>
    <w:rsid w:val="00C467C6"/>
    <w:rsid w:val="00C47162"/>
    <w:rsid w:val="00C506CF"/>
    <w:rsid w:val="00C547D5"/>
    <w:rsid w:val="00C72662"/>
    <w:rsid w:val="00C72BED"/>
    <w:rsid w:val="00C80811"/>
    <w:rsid w:val="00C9578B"/>
    <w:rsid w:val="00CB0055"/>
    <w:rsid w:val="00CC0959"/>
    <w:rsid w:val="00CC5903"/>
    <w:rsid w:val="00CD498C"/>
    <w:rsid w:val="00D028BB"/>
    <w:rsid w:val="00D2522B"/>
    <w:rsid w:val="00D422DE"/>
    <w:rsid w:val="00D5459D"/>
    <w:rsid w:val="00DA1F4D"/>
    <w:rsid w:val="00DA32DC"/>
    <w:rsid w:val="00DA40B0"/>
    <w:rsid w:val="00DD070C"/>
    <w:rsid w:val="00DD172A"/>
    <w:rsid w:val="00DE6D67"/>
    <w:rsid w:val="00DF3800"/>
    <w:rsid w:val="00E0411E"/>
    <w:rsid w:val="00E15CD7"/>
    <w:rsid w:val="00E25A26"/>
    <w:rsid w:val="00E4381A"/>
    <w:rsid w:val="00E557B3"/>
    <w:rsid w:val="00E55D74"/>
    <w:rsid w:val="00E6599F"/>
    <w:rsid w:val="00E91530"/>
    <w:rsid w:val="00EB2F26"/>
    <w:rsid w:val="00EE4B6D"/>
    <w:rsid w:val="00F0316D"/>
    <w:rsid w:val="00F0477F"/>
    <w:rsid w:val="00F04D05"/>
    <w:rsid w:val="00F05EDE"/>
    <w:rsid w:val="00F364A3"/>
    <w:rsid w:val="00F54E33"/>
    <w:rsid w:val="00F60274"/>
    <w:rsid w:val="00F72B44"/>
    <w:rsid w:val="00F77FB9"/>
    <w:rsid w:val="00F86AEB"/>
    <w:rsid w:val="00FB068F"/>
    <w:rsid w:val="00FE0785"/>
    <w:rsid w:val="00FE5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4286C0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18"/>
        <w:szCs w:val="18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AF6D44"/>
  </w:style>
  <w:style w:type="paragraph" w:styleId="Heading1">
    <w:name w:val="heading 1"/>
    <w:basedOn w:val="Normal"/>
    <w:next w:val="Normal"/>
    <w:link w:val="Heading1Char"/>
    <w:uiPriority w:val="9"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BE2258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355D7E" w:themeColor="accent1" w:themeShade="80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93090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qFormat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semiHidden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0340F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BE2258"/>
    <w:rPr>
      <w:rFonts w:asciiTheme="majorHAnsi" w:eastAsiaTheme="majorEastAsia" w:hAnsiTheme="majorHAnsi" w:cstheme="majorBidi"/>
      <w:b/>
      <w:caps/>
      <w:color w:val="355D7E" w:themeColor="accent1" w:themeShade="80"/>
      <w:sz w:val="2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ListBullet">
    <w:name w:val="List Bullet"/>
    <w:basedOn w:val="Normal"/>
    <w:uiPriority w:val="11"/>
    <w:qFormat/>
    <w:rsid w:val="00094FD6"/>
    <w:pPr>
      <w:numPr>
        <w:numId w:val="1"/>
      </w:numPr>
      <w:ind w:left="420"/>
    </w:pPr>
    <w:rPr>
      <w:rFonts w:eastAsiaTheme="minorHAnsi"/>
      <w:color w:val="595959" w:themeColor="text1" w:themeTint="A6"/>
      <w:lang w:eastAsia="en-US"/>
    </w:rPr>
  </w:style>
  <w:style w:type="paragraph" w:styleId="NoSpacing">
    <w:name w:val="No Spacing"/>
    <w:uiPriority w:val="1"/>
    <w:semiHidden/>
    <w:rsid w:val="000041C4"/>
    <w:rPr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90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DE6D6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DE6D67"/>
    <w:pPr>
      <w:spacing w:before="200"/>
      <w:jc w:val="center"/>
    </w:pPr>
    <w:rPr>
      <w:rFonts w:eastAsiaTheme="minorHAnsi"/>
      <w:i/>
      <w:iCs/>
      <w:color w:val="404040" w:themeColor="text1" w:themeTint="BF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DE6D67"/>
    <w:rPr>
      <w:rFonts w:eastAsiaTheme="minorHAnsi"/>
      <w:i/>
      <w:iCs/>
      <w:color w:val="404040" w:themeColor="text1" w:themeTint="BF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E6599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99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0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3.png"/><Relationship Id="rId39" Type="http://schemas.openxmlformats.org/officeDocument/2006/relationships/image" Target="media/image20.png"/><Relationship Id="rId21" Type="http://schemas.openxmlformats.org/officeDocument/2006/relationships/customXml" Target="ink/ink3.xml"/><Relationship Id="rId34" Type="http://schemas.openxmlformats.org/officeDocument/2006/relationships/image" Target="media/image17.png"/><Relationship Id="rId42" Type="http://schemas.openxmlformats.org/officeDocument/2006/relationships/customXml" Target="ink/ink12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://www.linkedin.com/in/wimukthi-manchanayaka-93b527283" TargetMode="External"/><Relationship Id="rId29" Type="http://schemas.openxmlformats.org/officeDocument/2006/relationships/customXml" Target="ink/ink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32" Type="http://schemas.openxmlformats.org/officeDocument/2006/relationships/image" Target="media/image16.png"/><Relationship Id="rId37" Type="http://schemas.openxmlformats.org/officeDocument/2006/relationships/customXml" Target="ink/ink11.xml"/><Relationship Id="rId40" Type="http://schemas.openxmlformats.org/officeDocument/2006/relationships/hyperlink" Target="mailto:pmkulathunga@gmail.com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customXml" Target="ink/ink4.xml"/><Relationship Id="rId28" Type="http://schemas.openxmlformats.org/officeDocument/2006/relationships/image" Target="media/image14.png"/><Relationship Id="rId36" Type="http://schemas.openxmlformats.org/officeDocument/2006/relationships/image" Target="media/image18.png"/><Relationship Id="rId10" Type="http://schemas.openxmlformats.org/officeDocument/2006/relationships/image" Target="media/image1.png"/><Relationship Id="rId19" Type="http://schemas.openxmlformats.org/officeDocument/2006/relationships/customXml" Target="ink/ink2.xml"/><Relationship Id="rId31" Type="http://schemas.openxmlformats.org/officeDocument/2006/relationships/customXml" Target="ink/ink8.xml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svg"/><Relationship Id="rId22" Type="http://schemas.openxmlformats.org/officeDocument/2006/relationships/image" Target="media/image11.png"/><Relationship Id="rId27" Type="http://schemas.openxmlformats.org/officeDocument/2006/relationships/customXml" Target="ink/ink6.xml"/><Relationship Id="rId30" Type="http://schemas.openxmlformats.org/officeDocument/2006/relationships/image" Target="media/image15.png"/><Relationship Id="rId35" Type="http://schemas.openxmlformats.org/officeDocument/2006/relationships/customXml" Target="ink/ink10.xml"/><Relationship Id="rId43" Type="http://schemas.openxmlformats.org/officeDocument/2006/relationships/image" Target="media/image21.png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5.svg"/><Relationship Id="rId17" Type="http://schemas.openxmlformats.org/officeDocument/2006/relationships/customXml" Target="ink/ink1.xml"/><Relationship Id="rId25" Type="http://schemas.openxmlformats.org/officeDocument/2006/relationships/customXml" Target="ink/ink5.xml"/><Relationship Id="rId33" Type="http://schemas.openxmlformats.org/officeDocument/2006/relationships/customXml" Target="ink/ink9.xml"/><Relationship Id="rId38" Type="http://schemas.openxmlformats.org/officeDocument/2006/relationships/image" Target="media/image19.png"/><Relationship Id="rId46" Type="http://schemas.openxmlformats.org/officeDocument/2006/relationships/glossaryDocument" Target="glossary/document.xml"/><Relationship Id="rId20" Type="http://schemas.openxmlformats.org/officeDocument/2006/relationships/image" Target="media/image10.png"/><Relationship Id="rId41" Type="http://schemas.openxmlformats.org/officeDocument/2006/relationships/hyperlink" Target="mailto:tbrekanayake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3.svg"/><Relationship Id="rId1" Type="http://schemas.openxmlformats.org/officeDocument/2006/relationships/image" Target="media/image2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azna%20salman\AppData\Roaming\Microsoft\Templates\Hospitality%20management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2BDDEB4B6804924863B920388B8EF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247299-686E-4B70-90EC-26FE9EC532AA}"/>
      </w:docPartPr>
      <w:docPartBody>
        <w:p w:rsidR="009556CD" w:rsidRDefault="007675A7" w:rsidP="007675A7">
          <w:pPr>
            <w:pStyle w:val="D2BDDEB4B6804924863B920388B8EFB0"/>
          </w:pPr>
          <w:r w:rsidRPr="00D5459D">
            <w:t>Profile</w:t>
          </w:r>
        </w:p>
      </w:docPartBody>
    </w:docPart>
    <w:docPart>
      <w:docPartPr>
        <w:name w:val="4C824A7838434769831D9AC07D19D9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C106FF-1BD5-4F40-8026-E75B0EB54904}"/>
      </w:docPartPr>
      <w:docPartBody>
        <w:p w:rsidR="009556CD" w:rsidRDefault="007675A7" w:rsidP="007675A7">
          <w:pPr>
            <w:pStyle w:val="4C824A7838434769831D9AC07D19D96D"/>
          </w:pPr>
          <w:r w:rsidRPr="00C039FE">
            <w:t>Contact</w:t>
          </w:r>
        </w:p>
      </w:docPartBody>
    </w:docPart>
    <w:docPart>
      <w:docPartPr>
        <w:name w:val="C73DF54CE98749C29D0D608656BE81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254E96-1302-4927-9ACE-9A310956E581}"/>
      </w:docPartPr>
      <w:docPartBody>
        <w:p w:rsidR="003B7CEB" w:rsidRDefault="00E11E80" w:rsidP="00E11E80">
          <w:pPr>
            <w:pStyle w:val="C73DF54CE98749C29D0D608656BE8100"/>
          </w:pPr>
          <w:r w:rsidRPr="00036450">
            <w:t>EDUCATION</w:t>
          </w:r>
        </w:p>
      </w:docPartBody>
    </w:docPart>
    <w:docPart>
      <w:docPartPr>
        <w:name w:val="A3DBE328B46545248A018C77BD5EB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BCC476-8DA2-4B39-8FB7-065F538DDF56}"/>
      </w:docPartPr>
      <w:docPartBody>
        <w:p w:rsidR="003B7CEB" w:rsidRDefault="00E11E80" w:rsidP="00E11E80">
          <w:pPr>
            <w:pStyle w:val="A3DBE328B46545248A018C77BD5EBD71"/>
          </w:pPr>
          <w:r w:rsidRPr="004D3011">
            <w:t>PHONE:</w:t>
          </w:r>
        </w:p>
      </w:docPartBody>
    </w:docPart>
    <w:docPart>
      <w:docPartPr>
        <w:name w:val="B96A9AF32EA442889E04E705546B07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DC38C8-356F-48B7-BA18-F93408C063B2}"/>
      </w:docPartPr>
      <w:docPartBody>
        <w:p w:rsidR="003B7CEB" w:rsidRDefault="00E11E80" w:rsidP="00E11E80">
          <w:pPr>
            <w:pStyle w:val="B96A9AF32EA442889E04E705546B0754"/>
          </w:pPr>
          <w:r w:rsidRPr="004D3011">
            <w:t>EMAIL</w:t>
          </w:r>
        </w:p>
      </w:docPartBody>
    </w:docPart>
    <w:docPart>
      <w:docPartPr>
        <w:name w:val="89132AF2F4934F5F8C340D31F3DC8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C8C58-6C83-4178-8A79-5665864C645F}"/>
      </w:docPartPr>
      <w:docPartBody>
        <w:p w:rsidR="003B7CEB" w:rsidRDefault="00E11E80" w:rsidP="00E11E80">
          <w:pPr>
            <w:pStyle w:val="89132AF2F4934F5F8C340D31F3DC8C4A"/>
          </w:pPr>
          <w:r>
            <w:t>LINKEDIN: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ascadia Mono SemiBold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472C4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4472C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472C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 w16cid:durableId="1588533059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5A7"/>
    <w:rsid w:val="00063809"/>
    <w:rsid w:val="00125293"/>
    <w:rsid w:val="001B488D"/>
    <w:rsid w:val="00384403"/>
    <w:rsid w:val="003B1092"/>
    <w:rsid w:val="003B7CEB"/>
    <w:rsid w:val="005E4BD7"/>
    <w:rsid w:val="00605E3F"/>
    <w:rsid w:val="006527E5"/>
    <w:rsid w:val="00666533"/>
    <w:rsid w:val="006753FC"/>
    <w:rsid w:val="006B7435"/>
    <w:rsid w:val="007066C0"/>
    <w:rsid w:val="00763A3E"/>
    <w:rsid w:val="007675A7"/>
    <w:rsid w:val="007A1D55"/>
    <w:rsid w:val="007F0B2C"/>
    <w:rsid w:val="009556CD"/>
    <w:rsid w:val="00A72261"/>
    <w:rsid w:val="00B136DB"/>
    <w:rsid w:val="00C0731E"/>
    <w:rsid w:val="00C27EF4"/>
    <w:rsid w:val="00DA40B0"/>
    <w:rsid w:val="00E11E80"/>
    <w:rsid w:val="00E935B5"/>
    <w:rsid w:val="00EF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1"/>
    <w:qFormat/>
    <w:pPr>
      <w:numPr>
        <w:numId w:val="1"/>
      </w:numPr>
      <w:spacing w:after="0" w:line="240" w:lineRule="auto"/>
      <w:ind w:left="420"/>
    </w:pPr>
    <w:rPr>
      <w:rFonts w:eastAsiaTheme="minorHAnsi"/>
      <w:color w:val="595959" w:themeColor="text1" w:themeTint="A6"/>
      <w:sz w:val="18"/>
      <w:szCs w:val="18"/>
    </w:rPr>
  </w:style>
  <w:style w:type="paragraph" w:customStyle="1" w:styleId="D2BDDEB4B6804924863B920388B8EFB0">
    <w:name w:val="D2BDDEB4B6804924863B920388B8EFB0"/>
    <w:rsid w:val="007675A7"/>
  </w:style>
  <w:style w:type="paragraph" w:customStyle="1" w:styleId="4C824A7838434769831D9AC07D19D96D">
    <w:name w:val="4C824A7838434769831D9AC07D19D96D"/>
    <w:rsid w:val="007675A7"/>
  </w:style>
  <w:style w:type="paragraph" w:customStyle="1" w:styleId="C73DF54CE98749C29D0D608656BE8100">
    <w:name w:val="C73DF54CE98749C29D0D608656BE8100"/>
    <w:rsid w:val="00E11E80"/>
    <w:rPr>
      <w:kern w:val="2"/>
      <w14:ligatures w14:val="standardContextual"/>
    </w:rPr>
  </w:style>
  <w:style w:type="paragraph" w:customStyle="1" w:styleId="A3DBE328B46545248A018C77BD5EBD71">
    <w:name w:val="A3DBE328B46545248A018C77BD5EBD71"/>
    <w:rsid w:val="00E11E80"/>
    <w:rPr>
      <w:kern w:val="2"/>
      <w14:ligatures w14:val="standardContextual"/>
    </w:rPr>
  </w:style>
  <w:style w:type="paragraph" w:customStyle="1" w:styleId="B96A9AF32EA442889E04E705546B0754">
    <w:name w:val="B96A9AF32EA442889E04E705546B0754"/>
    <w:rsid w:val="00E11E80"/>
    <w:rPr>
      <w:kern w:val="2"/>
      <w14:ligatures w14:val="standardContextual"/>
    </w:rPr>
  </w:style>
  <w:style w:type="paragraph" w:customStyle="1" w:styleId="89132AF2F4934F5F8C340D31F3DC8C4A">
    <w:name w:val="89132AF2F4934F5F8C340D31F3DC8C4A"/>
    <w:rsid w:val="00E11E80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6T08:27:01.704"/>
    </inkml:context>
    <inkml:brush xml:id="br0">
      <inkml:brushProperty name="width" value="0.025" units="cm"/>
      <inkml:brushProperty name="height" value="0.025" units="cm"/>
      <inkml:brushProperty name="color" value="#26585C"/>
    </inkml:brush>
  </inkml:definitions>
  <inkml:trace contextRef="#ctx0" brushRef="#br0">244 26 24575,'-20'-2'0,"0"0"0,-36-9 0,42 8 0,1 0 0,-1 1 0,-27-1 0,36 3 0,0 0 0,-1 1 0,1-1 0,0 1 0,-1 0 0,1 0 0,0 1 0,0 0 0,0 0 0,-8 4 0,13-6 0,0 0 0,0 0 0,0 0 0,0 0 0,0 0 0,0 0 0,1 0 0,-1 0 0,0 0 0,0 0 0,0 0 0,0 0 0,0 0 0,0 0 0,0 0 0,0 0 0,0 0 0,0 0 0,0 0 0,1 0 0,-1 1 0,0-1 0,0 0 0,0 0 0,0 0 0,0 0 0,0 0 0,0 0 0,0 0 0,0 0 0,0 0 0,0 0 0,0 0 0,0 0 0,0 0 0,0 0 0,0 1 0,0-1 0,0 0 0,0 0 0,0 0 0,0 0 0,0 0 0,0 0 0,0 0 0,0 0 0,0 0 0,0 0 0,0 0 0,0 1 0,0-1 0,0 0 0,0 0 0,0 0 0,0 0 0,0 0 0,0 0 0,0 0 0,0 0 0,0 0 0,0 0 0,0 0 0,0 0 0,0 0 0,0 1 0,0-1 0,0 0 0,0 0 0,-1 0 0,14 2 0,13-3 0,-14-2-1365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6T08:25:11.505"/>
    </inkml:context>
    <inkml:brush xml:id="br0">
      <inkml:brushProperty name="width" value="0.05" units="cm"/>
      <inkml:brushProperty name="height" value="0.05" units="cm"/>
      <inkml:brushProperty name="color" value="#26585C"/>
    </inkml:brush>
  </inkml:definitions>
  <inkml:trace contextRef="#ctx0" brushRef="#br0">21 82 24575,'6'-5'0,"0"0"0,0 1 0,1 0 0,10-5 0,9-5 0,-27 14 0,1 0 0,0 0 0,0-1 0,0 1 0,-1 0 0,1 0 0,0 0 0,0 0 0,-1 0 0,1 0 0,0 0 0,0 0 0,0 0 0,0-1 0,-1 1 0,1 0 0,0 0 0,0 0 0,0 0 0,0-1 0,-1 1 0,1 0 0,0 0 0,0 0 0,0 0 0,0-1 0,0 1 0,0 0 0,0 0 0,0-1 0,0 1 0,0 0 0,0 0 0,0 0 0,0-1 0,0 1 0,0 0 0,0 0 0,0-1 0,0 1 0,0 0 0,0 0 0,0 0 0,0-1 0,0 1 0,0 0 0,0 0 0,1 0 0,-1-1 0,0 1 0,0 0 0,0 0 0,0 0 0,0 0 0,1-1 0,-1 1 0,0 0 0,0 0 0,0 0 0,0 0 0,1 0 0,-1 0 0,-19 0 0,15 2 0,0-1 0,0 1 0,1 0 0,-1 0 0,1 1 0,-1-1 0,1 1 0,0-1 0,0 1 0,0 0 0,1 0 0,-1 0 0,0 1 0,1-1 0,0 1 0,0-1 0,0 1 0,1 0 0,-1-1 0,1 1 0,0 0 0,-2 8 0,1 4 0,0 0 0,1 1 0,0 0 0,3 18 0,0-82 0,-1 43 0,-1 0 0,1 0 0,0 0 0,0 0 0,0 0 0,1 0 0,-1 1 0,1-1 0,0 0 0,0 1 0,1-1 0,4-5 0,57-40 0,-8 7 0,-46 31 0,-10 11 0,0-1 0,0 1 0,0 0 0,0 0 0,0 0 0,0 0 0,0-1 0,0 1 0,0 0 0,0 0 0,0 0 0,0 0 0,0 0 0,-1-1 0,1 1 0,0 0 0,0 0 0,0 0 0,0 0 0,0 0 0,0 0 0,-1 0 0,1 0 0,0-1 0,0 1 0,0 0 0,0 0 0,-1 0 0,1 0 0,0 0 0,0 0 0,0 0 0,0 0 0,-1 0 0,1 0 0,0 0 0,0 0 0,0 0 0,0 0 0,-1 0 0,1 0 0,-30 6 0,20-3 0,-6 0-273,0 2 0,1 0 0,0 1 0,-14 8 0,13-6-6553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6T08:26:56.498"/>
    </inkml:context>
    <inkml:brush xml:id="br0">
      <inkml:brushProperty name="width" value="0.025" units="cm"/>
      <inkml:brushProperty name="height" value="0.025" units="cm"/>
      <inkml:brushProperty name="color" value="#26585C"/>
    </inkml:brush>
  </inkml:definitions>
  <inkml:trace contextRef="#ctx0" brushRef="#br0">0 1 24575,'1'0'0,"0"0"0,0 0 0,1 1 0,-1-1 0,0 1 0,0-1 0,0 1 0,0-1 0,0 1 0,0 0 0,0 0 0,0-1 0,0 1 0,-1 0 0,1 0 0,0 0 0,0 0 0,-1 0 0,1 0 0,-1 0 0,1 0 0,0 2 0,0-2 0,-1 1 0,1-1 0,0 0 0,0 1 0,0-1 0,0 0 0,0 0 0,0 0 0,0 0 0,0 0 0,0 0 0,0 0 0,1 0 0,-1 0 0,0 0 0,1 0 0,1 0 0,0 0 0,0 1 0,0 0 0,-1 0 0,1 0 0,0 0 0,-1 0 0,1 1 0,-1-1 0,0 1 0,0-1 0,0 1 0,0 0 0,0 0 0,-1 0 0,1 0 0,-1 0 0,0 0 0,0 1 0,0-1 0,0 0 0,0 5 0,0 2 0,1-1 0,0 1 0,1-1 0,7 17 0,5 20 0,-14-41-1365,0-1-5461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6T08:26:42.148"/>
    </inkml:context>
    <inkml:brush xml:id="br0">
      <inkml:brushProperty name="width" value="0.025" units="cm"/>
      <inkml:brushProperty name="height" value="0.025" units="cm"/>
      <inkml:brushProperty name="color" value="#26585C"/>
    </inkml:brush>
  </inkml:definitions>
  <inkml:trace contextRef="#ctx0" brushRef="#br0">65 1 24575,'-7'46'0,"6"-43"0,0 1 0,0-1 0,0 1 0,0-1 0,-1 0 0,-3 6 0,-5 15 0,8-20-114,0 0 1,0 0-1,0 0 0,0 0 0,0 0 1,-1 0-1,0-1 0,0 1 0,0-1 1,0 0-1,-6 4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6T08:26:36.312"/>
    </inkml:context>
    <inkml:brush xml:id="br0">
      <inkml:brushProperty name="width" value="0.025" units="cm"/>
      <inkml:brushProperty name="height" value="0.025" units="cm"/>
      <inkml:brushProperty name="color" value="#26585C"/>
    </inkml:brush>
  </inkml:definitions>
  <inkml:trace contextRef="#ctx0" brushRef="#br0">1 0 24575,'0'6'0,"0"17"0,0-22 0,0-1 0,0 1 0,0 0 0,0 0 0,0-1 0,0 1 0,0 0 0,0 0 0,1-1 0,-1 1 0,0 0 0,1 0 0,-1-1 0,0 1 0,1 0 0,-1-1 0,1 1 0,-1-1 0,1 1 0,0 0 0,0-18 0,-1 11 0,0 15 0,1 0 0,1 0 0,-1 1 0,1-1 0,1-1 0,0 1 0,0 0 0,1-1 0,9 16 0,-5-16 0,-5-11 0,-3 2 0,0-1 0,0 1 0,0-1 0,-1 1 0,1-1 0,0 1 0,-1-1 0,1 1 0,-1 0 0,1-1 0,-2-2 0,-5-9-1365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6T08:26:12.530"/>
    </inkml:context>
    <inkml:brush xml:id="br0">
      <inkml:brushProperty name="width" value="0.05" units="cm"/>
      <inkml:brushProperty name="height" value="0.05" units="cm"/>
      <inkml:brushProperty name="color" value="#26585C"/>
    </inkml:brush>
  </inkml:definitions>
  <inkml:trace contextRef="#ctx0" brushRef="#br0">1 286 24575,'0'6'0,"1"1"0,1-1 0,-1 0 0,1 0 0,0 1 0,1-1 0,-1-1 0,1 1 0,0 0 0,8 9 0,-7-12 0,0 0 0,0-1 0,0 0 0,0 0 0,8 2 0,8 5 0,-8-4 0,0-1 0,1 0 0,-1-1 0,1 0 0,0-1 0,0-1 0,0 0 0,0 0 0,18-3 0,-8 1 0,32-6 0,-51 6 0,1-1 0,-1 1 0,1-1 0,-1 0 0,0 0 0,0 0 0,0 0 0,0-1 0,0 0 0,0 0 0,-1 0 0,5-5 0,1-3 0,0 0 0,12-22 0,8-13 0,-24 39 0,0-1 0,-1 0 0,0 0 0,-1 0 0,0-1 0,0 1 0,0-1 0,-1 0 0,-1 1 0,0-1 0,0 0 0,-1-15 0,0 22 0,-1 0 0,1-1 0,-1 1 0,0 0 0,0 0 0,0 0 0,0-1 0,0 1 0,-1 1 0,1-1 0,0 0 0,-1 0 0,-2-2 0,2 2 0,0-1 0,0 1 0,0-1 0,0 1 0,0-1 0,1 0 0,-2-4 0,-3-14 164,5 15-303,0 1 0,-1-1 0,0 1 0,0-1 0,0 1 0,0 0 0,-1-1 0,0 1 0,0 0 0,-5-6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6T08:25:02.496"/>
    </inkml:context>
    <inkml:brush xml:id="br0">
      <inkml:brushProperty name="width" value="0.05" units="cm"/>
      <inkml:brushProperty name="height" value="0.05" units="cm"/>
      <inkml:brushProperty name="color" value="#26585C"/>
    </inkml:brush>
  </inkml:definitions>
  <inkml:trace contextRef="#ctx0" brushRef="#br0">0 1 24575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6T08:24:54.338"/>
    </inkml:context>
    <inkml:brush xml:id="br0">
      <inkml:brushProperty name="width" value="0.05" units="cm"/>
      <inkml:brushProperty name="height" value="0.05" units="cm"/>
      <inkml:brushProperty name="color" value="#26585C"/>
    </inkml:brush>
  </inkml:definitions>
  <inkml:trace contextRef="#ctx0" brushRef="#br0">0 17 24575,'4'-1'0,"0"1"0,0 1 0,-1-1 0,1 1 0,0-1 0,0 1 0,-1 0 0,1 1 0,-1-1 0,1 0 0,-1 1 0,1 0 0,-1 0 0,0 0 0,0 0 0,0 1 0,0-1 0,0 1 0,-1 0 0,4 3 0,1 4 0,-2 0 0,1 1 0,-1-1 0,0 1 0,3 13 0,6 14 0,-16-69 0,-1 22 0,-1 0 0,0 0 0,-1 0 0,1 0 0,-2 1 0,0 0 0,0 0 0,0 0 0,-1 1 0,0 0 0,0 0 0,-1 1 0,0 0 0,0 0 0,0 1 0,-14-7 0,33 18 0,0 1 0,0 1 0,-1-1 0,19 20 0,-15-15 0,-9-7-97,-1 1-1,0-1 1,0 1-1,0-1 1,-1 1-1,1 0 1,-1 1-1,-1-1 1,1 0-1,-1 1 1,0 0-1,-1-1 0,2 12 1,1 4-6729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6T08:24:45.366"/>
    </inkml:context>
    <inkml:brush xml:id="br0">
      <inkml:brushProperty name="width" value="0.05" units="cm"/>
      <inkml:brushProperty name="height" value="0.05" units="cm"/>
      <inkml:brushProperty name="color" value="#26585C"/>
    </inkml:brush>
  </inkml:definitions>
  <inkml:trace contextRef="#ctx0" brushRef="#br0">189 1 24575,'-8'8'0,"1"2"0,0-1 0,1 1 0,0 0 0,1 0 0,-9 22 0,10-21 0,0 0 0,-1-1 0,0 0 0,-1 0 0,0-1 0,-1 0 0,-11 13 0,-2-5 0,15-14 0,11-12 0,1-2 0,0 0 0,0 0 0,-1 0 0,-1-1 0,0 0 0,4-13 0,-5 11 0,2 0 0,0 0 0,12-21 0,-31 52 0,-21 21 0,-9 8 0,28-28 239,-14 19-1843,22-23-5222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6T08:24:40.172"/>
    </inkml:context>
    <inkml:brush xml:id="br0">
      <inkml:brushProperty name="width" value="0.05" units="cm"/>
      <inkml:brushProperty name="height" value="0.05" units="cm"/>
      <inkml:brushProperty name="color" value="#26585C"/>
    </inkml:brush>
  </inkml:definitions>
  <inkml:trace contextRef="#ctx0" brushRef="#br0">0 89 24575,'3'0'0,"1"-4"0,0-3 0,2 0 0,3 0 0,1-1 0,-3-3 0,-1-5 0,-3 0 0,-1 6 0,-1 8 0,-1 6 0,-3 4 0,-1 2 0,-4 1 0,-2-3 0,0-1-8191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6T08:19:21.561"/>
    </inkml:context>
    <inkml:brush xml:id="br0">
      <inkml:brushProperty name="width" value="0.05" units="cm"/>
      <inkml:brushProperty name="height" value="0.05" units="cm"/>
      <inkml:brushProperty name="color" value="#26585C"/>
    </inkml:brush>
  </inkml:definitions>
  <inkml:trace contextRef="#ctx0" brushRef="#br0">126 64 24575,'-23'1'0,"10"-1"0,0 1 0,-20-3 0,31 2 0,-1 0 0,1 0 0,0-1 0,0 1 0,0-1 0,0 1 0,0-1 0,0 0 0,0 0 0,1 0 0,-1 0 0,0 0 0,0 0 0,1 0 0,-1-1 0,0 1 0,1-1 0,0 1 0,-1-1 0,1 0 0,0 1 0,-2-3 0,3 4 0,0-1 0,0 1 0,-1-1 0,1 0 0,0 1 0,0-1 0,0 1 0,-1-1 0,1 1 0,0-1 0,0 1 0,0-1 0,0 0 0,0 1 0,0-1 0,0 1 0,0-1 0,1 1 0,-1-1 0,0 0 0,0 1 0,0-1 0,0 1 0,1-1 0,-1 1 0,0-1 0,1 1 0,-1-1 0,0 1 0,1-1 0,1 0 0,-1 1 0,0-1 0,0 1 0,1-1 0,-1 1 0,0-1 0,1 1 0,-1 0 0,0 0 0,1 0 0,-1 0 0,2 0 0,4 0 0,-1 1 0,0 0 0,1 0 0,9 4 0,23 11 0,-39-14 0,-7-1 0,-9-2 0,-15-15 0,30 15 0,0 1 0,0-1 0,0 1 0,0-1 0,0 1 0,1-1 0,-1 0 0,0 1 0,0-1 0,0 0 0,1 0 0,-1 0 0,0 0 0,1 0 0,-1 0 0,1 0 0,-1 0 0,1 0 0,-1 0 0,1 0 0,0 0 0,-1 0 0,1 0 0,0 0 0,0 0 0,0-2 0,0 3 0,0 0 0,0-1 0,1 1 0,-1 0 0,0 0 0,0 0 0,1 0 0,-1 0 0,0-1 0,0 1 0,1 0 0,-1 0 0,0 0 0,0 0 0,1 0 0,-1 0 0,0 0 0,1 0 0,-1 0 0,0 0 0,0 0 0,1 0 0,-1 0 0,0 0 0,0 0 0,1 0 0,-1 0 0,0 0 0,0 0 0,1 1 0,-1-1 0,0 0 0,0 0 0,1 0 0,-1 0 0,0 1 0,1-1 0,10 8 0,-9-6 0,5 2-170,-1 1-1,1-2 0,-1 1 1,1-1-1,0 0 0,0 0 1,12 3-1,-3-3-6655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6T08:28:43.644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3029F-5639-4B0C-BC04-F50284A2D7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Hospitality management resume.dotx</Template>
  <TotalTime>0</TotalTime>
  <Pages>2</Pages>
  <Words>770</Words>
  <Characters>4390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2024-06-26T08:29:00Z</dcterms:created>
  <dcterms:modified xsi:type="dcterms:W3CDTF">2024-07-04T16:00:00Z</dcterms:modified>
</cp:coreProperties>
</file>